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8A8" w:rsidRPr="00640DA6" w:rsidRDefault="00C04FE2" w:rsidP="00201568">
      <w:pPr>
        <w:pStyle w:val="Title"/>
      </w:pPr>
      <w:r>
        <w:t>Wade Eckert</w:t>
      </w:r>
    </w:p>
    <w:p w:rsidR="00A07342" w:rsidRPr="00640DA6" w:rsidRDefault="00201568" w:rsidP="00A07342">
      <w:pPr>
        <w:pStyle w:val="Heading1"/>
      </w:pPr>
      <w:r>
        <w:t>summary of qualifications</w:t>
      </w:r>
    </w:p>
    <w:p w:rsidR="00642E7E" w:rsidRPr="00640DA6" w:rsidRDefault="00AE1057" w:rsidP="00A07342">
      <w:r>
        <w:t>I’m a</w:t>
      </w:r>
      <w:r w:rsidR="00AA50A0">
        <w:t xml:space="preserve"> well-rounded worker that has experience in a variety of different positions</w:t>
      </w:r>
      <w:r>
        <w:t>,</w:t>
      </w:r>
      <w:r w:rsidR="00AA50A0">
        <w:t xml:space="preserve"> and </w:t>
      </w:r>
      <w:r>
        <w:t xml:space="preserve">also </w:t>
      </w:r>
      <w:r w:rsidR="00AA50A0">
        <w:t xml:space="preserve">has the drive to continue to improve his abilities and expertise. Relevant skills include: </w:t>
      </w:r>
      <w:r>
        <w:t>supervisory experience,</w:t>
      </w:r>
      <w:r w:rsidR="00AA50A0">
        <w:t xml:space="preserve"> mathematical and analytical,</w:t>
      </w:r>
      <w:r>
        <w:t xml:space="preserve"> organized,</w:t>
      </w:r>
      <w:r w:rsidR="00AA50A0">
        <w:t xml:space="preserve"> </w:t>
      </w:r>
      <w:r>
        <w:t xml:space="preserve">proficient with technology, quick </w:t>
      </w:r>
      <w:r w:rsidR="00AA50A0">
        <w:t>lea</w:t>
      </w:r>
      <w:r>
        <w:t>rner</w:t>
      </w:r>
      <w:r w:rsidR="00AA50A0">
        <w:t xml:space="preserve">, and ability to adapt to change quickly. </w:t>
      </w:r>
      <w:proofErr w:type="gramStart"/>
      <w:r w:rsidR="00642E7E">
        <w:t>State of Colorado Employee MED License</w:t>
      </w:r>
      <w:r w:rsidR="00DF5077">
        <w:t xml:space="preserve"> #</w:t>
      </w:r>
      <w:r w:rsidR="00642E7E">
        <w:t>M130182</w:t>
      </w:r>
      <w:r w:rsidR="00DF5077">
        <w:t xml:space="preserve"> and State of Colorado Pesticide Applicators License #43101</w:t>
      </w:r>
      <w:r w:rsidR="00642E7E">
        <w:t>.</w:t>
      </w:r>
      <w:proofErr w:type="gramEnd"/>
      <w:r w:rsidR="00DF5077">
        <w:t xml:space="preserve"> Forklift trained and certified.</w:t>
      </w:r>
    </w:p>
    <w:p w:rsidR="00C04FE2" w:rsidRDefault="006273D4" w:rsidP="001640BD">
      <w:pPr>
        <w:pStyle w:val="Heading1"/>
      </w:pPr>
      <w:r>
        <w:t>Relevant</w:t>
      </w:r>
      <w:r>
        <w:tab/>
        <w:t xml:space="preserve"> Expereience</w:t>
      </w:r>
    </w:p>
    <w:p w:rsidR="00C04FE2" w:rsidRPr="00E76E4F" w:rsidRDefault="00E76E4F" w:rsidP="00C04FE2">
      <w:pPr>
        <w:pStyle w:val="Heading2"/>
        <w:rPr>
          <w:b/>
        </w:rPr>
      </w:pPr>
      <w:r w:rsidRPr="00E76E4F">
        <w:rPr>
          <w:b/>
        </w:rPr>
        <w:t>Nov. 2017</w:t>
      </w:r>
      <w:r w:rsidR="00C04FE2" w:rsidRPr="00E76E4F">
        <w:rPr>
          <w:b/>
        </w:rPr>
        <w:t xml:space="preserve"> – </w:t>
      </w:r>
      <w:r w:rsidR="001640BD">
        <w:rPr>
          <w:b/>
        </w:rPr>
        <w:t>Aug. 2019</w:t>
      </w:r>
      <w:r w:rsidR="00C04FE2" w:rsidRPr="00E76E4F">
        <w:rPr>
          <w:b/>
        </w:rPr>
        <w:tab/>
      </w:r>
      <w:r w:rsidRPr="00E76E4F">
        <w:rPr>
          <w:b/>
        </w:rPr>
        <w:t xml:space="preserve">                   Real Truck</w:t>
      </w:r>
      <w:r w:rsidR="00C04FE2" w:rsidRPr="00E76E4F">
        <w:rPr>
          <w:b/>
        </w:rPr>
        <w:tab/>
      </w:r>
      <w:r w:rsidRPr="00E76E4F">
        <w:rPr>
          <w:b/>
        </w:rPr>
        <w:t>Jasper, IN</w:t>
      </w:r>
    </w:p>
    <w:p w:rsidR="00C04FE2" w:rsidRPr="00C406B8" w:rsidRDefault="00342410" w:rsidP="00C04FE2">
      <w:pPr>
        <w:pStyle w:val="Heading3"/>
      </w:pPr>
      <w:r>
        <w:t>Receiving Supervisor</w:t>
      </w:r>
      <w:r w:rsidR="00E76E4F">
        <w:t xml:space="preserve"> </w:t>
      </w:r>
    </w:p>
    <w:p w:rsidR="00B6735D" w:rsidRDefault="00E76E4F" w:rsidP="00C04FE2">
      <w:pPr>
        <w:pStyle w:val="ListBullet"/>
      </w:pPr>
      <w:r>
        <w:t xml:space="preserve">Managed </w:t>
      </w:r>
      <w:r w:rsidR="00342410">
        <w:t xml:space="preserve">and supervised </w:t>
      </w:r>
      <w:r>
        <w:t>the receiving department of a</w:t>
      </w:r>
      <w:r w:rsidR="00F27D84">
        <w:t>n</w:t>
      </w:r>
      <w:r>
        <w:t xml:space="preserve"> </w:t>
      </w:r>
      <w:r w:rsidR="00F27D84">
        <w:t xml:space="preserve">after-market, </w:t>
      </w:r>
      <w:r w:rsidRPr="00E76E4F">
        <w:t>truck accessory</w:t>
      </w:r>
      <w:r>
        <w:t xml:space="preserve"> warehouse. Duties included: </w:t>
      </w:r>
      <w:r w:rsidR="00342410">
        <w:t xml:space="preserve">overseeing employees and assigning daily tasks, </w:t>
      </w:r>
      <w:r>
        <w:t>unloading shipments from trailers, inspecting materials received, entering materials into the internal system, and storing materials in designated areas.</w:t>
      </w:r>
    </w:p>
    <w:p w:rsidR="001640BD" w:rsidRDefault="001640BD" w:rsidP="00342410">
      <w:pPr>
        <w:pStyle w:val="ListBullet"/>
        <w:numPr>
          <w:ilvl w:val="0"/>
          <w:numId w:val="0"/>
        </w:numPr>
      </w:pPr>
    </w:p>
    <w:p w:rsidR="00642E7E" w:rsidRPr="00201568" w:rsidRDefault="00642E7E" w:rsidP="00642E7E">
      <w:pPr>
        <w:pStyle w:val="Heading2"/>
        <w:rPr>
          <w:b/>
        </w:rPr>
      </w:pPr>
      <w:r>
        <w:rPr>
          <w:b/>
        </w:rPr>
        <w:t>Nov</w:t>
      </w:r>
      <w:r w:rsidRPr="00201568">
        <w:rPr>
          <w:b/>
        </w:rPr>
        <w:t>. 20</w:t>
      </w:r>
      <w:r>
        <w:rPr>
          <w:b/>
        </w:rPr>
        <w:t>20</w:t>
      </w:r>
      <w:r w:rsidRPr="00201568">
        <w:rPr>
          <w:b/>
        </w:rPr>
        <w:t xml:space="preserve"> – </w:t>
      </w:r>
      <w:r>
        <w:rPr>
          <w:b/>
        </w:rPr>
        <w:t xml:space="preserve">March 2021   </w:t>
      </w:r>
      <w:r>
        <w:rPr>
          <w:b/>
        </w:rPr>
        <w:tab/>
        <w:t xml:space="preserve">        Saratoga Casino  </w:t>
      </w:r>
      <w:r>
        <w:rPr>
          <w:b/>
        </w:rPr>
        <w:tab/>
        <w:t>Black Hawk, CO</w:t>
      </w:r>
    </w:p>
    <w:p w:rsidR="00642E7E" w:rsidRPr="00C406B8" w:rsidRDefault="00642E7E" w:rsidP="00642E7E">
      <w:pPr>
        <w:pStyle w:val="Heading3"/>
      </w:pPr>
      <w:r>
        <w:t>Main Cage Banker</w:t>
      </w:r>
      <w:r w:rsidR="001640BD">
        <w:t>/Supervisor</w:t>
      </w:r>
    </w:p>
    <w:p w:rsidR="001640BD" w:rsidRDefault="00642E7E" w:rsidP="00342410">
      <w:pPr>
        <w:pStyle w:val="ListBullet"/>
      </w:pPr>
      <w:r>
        <w:t xml:space="preserve">Supervisor position for the </w:t>
      </w:r>
      <w:r w:rsidR="00342410">
        <w:t xml:space="preserve">main </w:t>
      </w:r>
      <w:r>
        <w:t>cage</w:t>
      </w:r>
      <w:r w:rsidR="00342410">
        <w:t xml:space="preserve"> area of</w:t>
      </w:r>
      <w:r>
        <w:t xml:space="preserve"> the casi</w:t>
      </w:r>
      <w:r w:rsidR="00BD1DC5">
        <w:t>n</w:t>
      </w:r>
      <w:r>
        <w:t xml:space="preserve">o. </w:t>
      </w:r>
      <w:proofErr w:type="spellStart"/>
      <w:r>
        <w:t>Responsibe</w:t>
      </w:r>
      <w:proofErr w:type="spellEnd"/>
      <w:r>
        <w:t xml:space="preserve"> for opening/closing the cage, keeping track of and balancing 2+ million dollars each day, managing other cage employees</w:t>
      </w:r>
      <w:r w:rsidR="00342410">
        <w:t xml:space="preserve"> and assigning duties</w:t>
      </w:r>
      <w:r>
        <w:t xml:space="preserve">, filling ATMs </w:t>
      </w:r>
      <w:r w:rsidR="00342410">
        <w:t>daily</w:t>
      </w:r>
      <w:r>
        <w:t>, keeping track of dealer/slot/security tips, paying out any jackpots, filling “banks” for other departments</w:t>
      </w:r>
      <w:r w:rsidR="003E525A">
        <w:t>, and filling out any tax related paperwork for jackpots, etc.</w:t>
      </w:r>
    </w:p>
    <w:p w:rsidR="00B6735D" w:rsidRPr="00484535" w:rsidRDefault="00B6735D" w:rsidP="00B6735D">
      <w:pPr>
        <w:pStyle w:val="Heading4"/>
        <w:rPr>
          <w:b/>
        </w:rPr>
      </w:pPr>
      <w:r w:rsidRPr="00484535">
        <w:rPr>
          <w:b/>
        </w:rPr>
        <w:t>Sept. 2</w:t>
      </w:r>
      <w:r>
        <w:rPr>
          <w:b/>
        </w:rPr>
        <w:t>021</w:t>
      </w:r>
      <w:r w:rsidRPr="00484535">
        <w:rPr>
          <w:b/>
        </w:rPr>
        <w:t xml:space="preserve"> – </w:t>
      </w:r>
      <w:r w:rsidR="00AA066F">
        <w:rPr>
          <w:b/>
        </w:rPr>
        <w:t>June</w:t>
      </w:r>
      <w:r w:rsidR="001640BD">
        <w:rPr>
          <w:b/>
        </w:rPr>
        <w:t xml:space="preserve"> 2022</w:t>
      </w:r>
      <w:r>
        <w:rPr>
          <w:b/>
        </w:rPr>
        <w:t xml:space="preserve">          Buddy Boy Brands, Inc.</w:t>
      </w:r>
      <w:r w:rsidRPr="00484535">
        <w:rPr>
          <w:b/>
        </w:rPr>
        <w:tab/>
      </w:r>
      <w:r>
        <w:rPr>
          <w:b/>
        </w:rPr>
        <w:t>Denver, CO</w:t>
      </w:r>
    </w:p>
    <w:p w:rsidR="00B6735D" w:rsidRPr="00C406B8" w:rsidRDefault="00B6735D" w:rsidP="00B6735D">
      <w:pPr>
        <w:pStyle w:val="Heading3"/>
      </w:pPr>
      <w:r>
        <w:t>Cultivation Technician</w:t>
      </w:r>
    </w:p>
    <w:p w:rsidR="006273D4" w:rsidRDefault="006273D4" w:rsidP="006273D4">
      <w:pPr>
        <w:pStyle w:val="ListBullet"/>
      </w:pPr>
      <w:proofErr w:type="spellStart"/>
      <w:r>
        <w:t>Assissted</w:t>
      </w:r>
      <w:proofErr w:type="spellEnd"/>
      <w:r>
        <w:t xml:space="preserve"> in</w:t>
      </w:r>
      <w:r w:rsidR="00B6735D">
        <w:t xml:space="preserve"> run</w:t>
      </w:r>
      <w:r>
        <w:t>ning</w:t>
      </w:r>
      <w:r w:rsidR="00B6735D">
        <w:t xml:space="preserve"> the day to day operations of </w:t>
      </w:r>
      <w:proofErr w:type="gramStart"/>
      <w:r w:rsidR="00B6735D">
        <w:t>a cannabis</w:t>
      </w:r>
      <w:proofErr w:type="gramEnd"/>
      <w:r w:rsidR="00B6735D">
        <w:t xml:space="preserve"> grow of over 3,500 plants. </w:t>
      </w:r>
      <w:r>
        <w:t xml:space="preserve">Duties included all aspects </w:t>
      </w:r>
      <w:proofErr w:type="spellStart"/>
      <w:r>
        <w:t>recquired</w:t>
      </w:r>
      <w:proofErr w:type="spellEnd"/>
      <w:r>
        <w:t xml:space="preserve"> to run </w:t>
      </w:r>
      <w:proofErr w:type="gramStart"/>
      <w:r>
        <w:t>the grow</w:t>
      </w:r>
      <w:proofErr w:type="gramEnd"/>
      <w:r>
        <w:t>: pruning, trellising, skirting, transplanting, harvesting, propagation, watering, maintenance, and cleaning.</w:t>
      </w:r>
    </w:p>
    <w:p w:rsidR="001640BD" w:rsidRPr="00484535" w:rsidRDefault="00AA066F" w:rsidP="001640BD">
      <w:pPr>
        <w:pStyle w:val="Heading4"/>
        <w:rPr>
          <w:b/>
        </w:rPr>
      </w:pPr>
      <w:r>
        <w:rPr>
          <w:b/>
        </w:rPr>
        <w:t>June</w:t>
      </w:r>
      <w:r w:rsidR="001640BD" w:rsidRPr="00484535">
        <w:rPr>
          <w:b/>
        </w:rPr>
        <w:t xml:space="preserve"> 2</w:t>
      </w:r>
      <w:r>
        <w:rPr>
          <w:b/>
        </w:rPr>
        <w:t>022</w:t>
      </w:r>
      <w:r w:rsidR="001640BD" w:rsidRPr="00484535">
        <w:rPr>
          <w:b/>
        </w:rPr>
        <w:t xml:space="preserve"> – </w:t>
      </w:r>
      <w:r>
        <w:rPr>
          <w:b/>
        </w:rPr>
        <w:t>June</w:t>
      </w:r>
      <w:r w:rsidR="001640BD">
        <w:rPr>
          <w:b/>
        </w:rPr>
        <w:t xml:space="preserve"> </w:t>
      </w:r>
      <w:r>
        <w:rPr>
          <w:b/>
        </w:rPr>
        <w:t>2024</w:t>
      </w:r>
      <w:r w:rsidR="001640BD">
        <w:rPr>
          <w:b/>
        </w:rPr>
        <w:t xml:space="preserve">         </w:t>
      </w:r>
      <w:proofErr w:type="spellStart"/>
      <w:r w:rsidR="001640BD">
        <w:rPr>
          <w:b/>
        </w:rPr>
        <w:t>PotCo</w:t>
      </w:r>
      <w:proofErr w:type="spellEnd"/>
      <w:r w:rsidR="001640BD">
        <w:rPr>
          <w:b/>
        </w:rPr>
        <w:t xml:space="preserve"> Dispensary</w:t>
      </w:r>
      <w:r w:rsidR="001640BD" w:rsidRPr="00484535">
        <w:rPr>
          <w:b/>
        </w:rPr>
        <w:tab/>
      </w:r>
      <w:r w:rsidR="001640BD">
        <w:rPr>
          <w:b/>
        </w:rPr>
        <w:t>Denver, CO</w:t>
      </w:r>
    </w:p>
    <w:p w:rsidR="001640BD" w:rsidRPr="00C406B8" w:rsidRDefault="001640BD" w:rsidP="001640BD">
      <w:pPr>
        <w:pStyle w:val="Heading3"/>
      </w:pPr>
      <w:r>
        <w:t>Cultivation Supervisor/IPM Supervisor</w:t>
      </w:r>
    </w:p>
    <w:p w:rsidR="001640BD" w:rsidRDefault="006273D4" w:rsidP="006273D4">
      <w:pPr>
        <w:pStyle w:val="ListBullet"/>
      </w:pPr>
      <w:proofErr w:type="spellStart"/>
      <w:r>
        <w:t>Assissted</w:t>
      </w:r>
      <w:proofErr w:type="spellEnd"/>
      <w:r>
        <w:t xml:space="preserve"> </w:t>
      </w:r>
      <w:r w:rsidR="00D711D2">
        <w:t xml:space="preserve">and supervised 12-15 employees </w:t>
      </w:r>
      <w:r>
        <w:t xml:space="preserve">in running the day to day operations of </w:t>
      </w:r>
      <w:proofErr w:type="gramStart"/>
      <w:r>
        <w:t>a cannabis</w:t>
      </w:r>
      <w:proofErr w:type="gramEnd"/>
      <w:r w:rsidR="00D711D2">
        <w:t xml:space="preserve"> grow of over 6000</w:t>
      </w:r>
      <w:r>
        <w:t xml:space="preserve"> plants. Duties included all aspects </w:t>
      </w:r>
      <w:proofErr w:type="spellStart"/>
      <w:r>
        <w:t>recquired</w:t>
      </w:r>
      <w:proofErr w:type="spellEnd"/>
      <w:r>
        <w:t xml:space="preserve"> to run the grow: pruning, trellising, skirting, transplanting, harvesting, propagation, watering, maintenance, and cleaning.</w:t>
      </w:r>
    </w:p>
    <w:p w:rsidR="00DF5077" w:rsidRDefault="00D711D2" w:rsidP="001640BD">
      <w:pPr>
        <w:pStyle w:val="ListBullet"/>
      </w:pPr>
      <w:r>
        <w:t>S</w:t>
      </w:r>
      <w:r w:rsidR="00DF5077">
        <w:t>upervised and ran the IPM department of the garden. Duties included weekly spray events for the specific sec</w:t>
      </w:r>
      <w:r w:rsidR="00342410">
        <w:t>tions of the garden</w:t>
      </w:r>
      <w:r w:rsidR="00DF5077">
        <w:t xml:space="preserve">, </w:t>
      </w:r>
      <w:r w:rsidR="00293E80">
        <w:lastRenderedPageBreak/>
        <w:t>supervising</w:t>
      </w:r>
      <w:r w:rsidR="00DF5077">
        <w:t xml:space="preserve"> IPM employees, daily scouting for pests and/or </w:t>
      </w:r>
      <w:proofErr w:type="spellStart"/>
      <w:r w:rsidR="00DF5077">
        <w:t>disesases</w:t>
      </w:r>
      <w:proofErr w:type="spellEnd"/>
      <w:r w:rsidR="00DF5077">
        <w:t>,</w:t>
      </w:r>
      <w:r w:rsidR="00342410">
        <w:t xml:space="preserve"> and</w:t>
      </w:r>
      <w:r w:rsidR="00293E80">
        <w:t xml:space="preserve"> </w:t>
      </w:r>
      <w:r>
        <w:t xml:space="preserve">the administration </w:t>
      </w:r>
      <w:r w:rsidR="00DF5077">
        <w:t>of be</w:t>
      </w:r>
      <w:r w:rsidR="00342410">
        <w:t xml:space="preserve">neficial bugs and sticky traps. </w:t>
      </w:r>
    </w:p>
    <w:p w:rsidR="00293E80" w:rsidRPr="00484535" w:rsidRDefault="00293E80" w:rsidP="00293E80">
      <w:pPr>
        <w:pStyle w:val="Heading4"/>
        <w:rPr>
          <w:b/>
        </w:rPr>
      </w:pPr>
      <w:r>
        <w:rPr>
          <w:b/>
        </w:rPr>
        <w:t>June 2024</w:t>
      </w:r>
      <w:r w:rsidRPr="00484535">
        <w:rPr>
          <w:b/>
        </w:rPr>
        <w:t xml:space="preserve"> – </w:t>
      </w:r>
      <w:r>
        <w:rPr>
          <w:b/>
        </w:rPr>
        <w:t>November 2024         Lightshade</w:t>
      </w:r>
      <w:r w:rsidRPr="00484535">
        <w:rPr>
          <w:b/>
        </w:rPr>
        <w:tab/>
      </w:r>
      <w:r>
        <w:rPr>
          <w:b/>
        </w:rPr>
        <w:t>Denver, CO</w:t>
      </w:r>
    </w:p>
    <w:p w:rsidR="00293E80" w:rsidRPr="00C406B8" w:rsidRDefault="00293E80" w:rsidP="00293E80">
      <w:pPr>
        <w:pStyle w:val="Heading3"/>
      </w:pPr>
      <w:r>
        <w:t xml:space="preserve">Cultivation </w:t>
      </w:r>
      <w:r w:rsidR="006273D4">
        <w:t>Technician</w:t>
      </w:r>
      <w:r w:rsidR="00D711D2">
        <w:t>/IPM Technician</w:t>
      </w:r>
    </w:p>
    <w:p w:rsidR="00D711D2" w:rsidRDefault="00D711D2" w:rsidP="00D711D2">
      <w:pPr>
        <w:pStyle w:val="ListBullet"/>
      </w:pPr>
      <w:proofErr w:type="spellStart"/>
      <w:r>
        <w:t>Assissted</w:t>
      </w:r>
      <w:proofErr w:type="spellEnd"/>
      <w:r>
        <w:t xml:space="preserve"> in running the day to day operations of </w:t>
      </w:r>
      <w:proofErr w:type="gramStart"/>
      <w:r>
        <w:t>a cannabis</w:t>
      </w:r>
      <w:proofErr w:type="gramEnd"/>
      <w:r>
        <w:t xml:space="preserve"> grow of over </w:t>
      </w:r>
      <w:r>
        <w:t>3500</w:t>
      </w:r>
      <w:r>
        <w:t xml:space="preserve"> plants. Duties included all aspects </w:t>
      </w:r>
      <w:proofErr w:type="spellStart"/>
      <w:r>
        <w:t>recquired</w:t>
      </w:r>
      <w:proofErr w:type="spellEnd"/>
      <w:r>
        <w:t xml:space="preserve"> to run </w:t>
      </w:r>
      <w:proofErr w:type="gramStart"/>
      <w:r>
        <w:t>the grow</w:t>
      </w:r>
      <w:proofErr w:type="gramEnd"/>
      <w:r>
        <w:t xml:space="preserve">: pruning, trellising, skirting, transplanting, harvesting, propagation, watering, </w:t>
      </w:r>
      <w:r>
        <w:t xml:space="preserve">maintenance, and </w:t>
      </w:r>
      <w:r>
        <w:t>cleaning.</w:t>
      </w:r>
    </w:p>
    <w:p w:rsidR="00293E80" w:rsidRDefault="00D711D2" w:rsidP="00293E80">
      <w:pPr>
        <w:pStyle w:val="ListBullet"/>
      </w:pPr>
      <w:r>
        <w:t>Helped</w:t>
      </w:r>
      <w:r w:rsidR="00293E80">
        <w:t xml:space="preserve"> the IPM department of the garden when needed. Duties included weekly spray events for the specific sections of the garden, daily scouting for pests and/or </w:t>
      </w:r>
      <w:proofErr w:type="spellStart"/>
      <w:r w:rsidR="00293E80">
        <w:t>disesases</w:t>
      </w:r>
      <w:proofErr w:type="spellEnd"/>
      <w:r w:rsidR="00293E80">
        <w:t xml:space="preserve">, and the administration of beneficial bugs and sticky traps. </w:t>
      </w:r>
      <w:bookmarkStart w:id="0" w:name="_GoBack"/>
      <w:bookmarkEnd w:id="0"/>
    </w:p>
    <w:p w:rsidR="00293E80" w:rsidRDefault="00293E80" w:rsidP="00B6735D">
      <w:pPr>
        <w:pStyle w:val="ListBullet"/>
        <w:numPr>
          <w:ilvl w:val="0"/>
          <w:numId w:val="0"/>
        </w:numPr>
        <w:ind w:left="360"/>
      </w:pPr>
    </w:p>
    <w:p w:rsidR="00E62769" w:rsidRPr="00640DA6" w:rsidRDefault="00522A03" w:rsidP="00C04FE2">
      <w:pPr>
        <w:pStyle w:val="Heading1"/>
        <w:tabs>
          <w:tab w:val="right" w:pos="6422"/>
        </w:tabs>
      </w:pPr>
      <w:sdt>
        <w:sdtPr>
          <w:alias w:val="Education:"/>
          <w:tag w:val="Education:"/>
          <w:id w:val="-1938512403"/>
          <w:placeholder>
            <w:docPart w:val="4F03CB66DEAD455AAA323A06EC24DD61"/>
          </w:placeholder>
          <w:temporary/>
          <w:showingPlcHdr/>
        </w:sdtPr>
        <w:sdtEndPr/>
        <w:sdtContent>
          <w:r w:rsidR="00CC375A" w:rsidRPr="00640DA6">
            <w:t>Education</w:t>
          </w:r>
        </w:sdtContent>
      </w:sdt>
      <w:r w:rsidR="00C04FE2">
        <w:tab/>
      </w:r>
    </w:p>
    <w:p w:rsidR="003C68A8" w:rsidRPr="00DE6E58" w:rsidRDefault="00DE6E58" w:rsidP="007C3EE3">
      <w:pPr>
        <w:pStyle w:val="Heading2"/>
        <w:rPr>
          <w:b/>
        </w:rPr>
      </w:pPr>
      <w:r w:rsidRPr="00DE6E58">
        <w:rPr>
          <w:b/>
        </w:rPr>
        <w:t>Aug. 2006</w:t>
      </w:r>
      <w:r w:rsidR="003C68A8" w:rsidRPr="00DE6E58">
        <w:rPr>
          <w:b/>
        </w:rPr>
        <w:t xml:space="preserve"> – </w:t>
      </w:r>
      <w:r w:rsidRPr="00DE6E58">
        <w:rPr>
          <w:b/>
        </w:rPr>
        <w:t xml:space="preserve">May 2010            Jasper High School </w:t>
      </w:r>
      <w:r w:rsidR="003C68A8" w:rsidRPr="00DE6E58">
        <w:rPr>
          <w:b/>
        </w:rPr>
        <w:tab/>
      </w:r>
      <w:r w:rsidRPr="00DE6E58">
        <w:rPr>
          <w:b/>
        </w:rPr>
        <w:t>Jasper, IN</w:t>
      </w:r>
    </w:p>
    <w:p w:rsidR="003C68A8" w:rsidRPr="00640DA6" w:rsidRDefault="00DE6E58" w:rsidP="00E6655D">
      <w:pPr>
        <w:pStyle w:val="Heading3"/>
      </w:pPr>
      <w:r>
        <w:t>Core 40 with Honors</w:t>
      </w:r>
    </w:p>
    <w:p w:rsidR="00FD6F91" w:rsidRDefault="00DE6E58" w:rsidP="00C04FE2">
      <w:pPr>
        <w:pStyle w:val="ListBullet"/>
      </w:pPr>
      <w:r>
        <w:t>Graduated in the top 10% of my graduating class (4.2</w:t>
      </w:r>
      <w:r w:rsidR="001640BD">
        <w:t>/4.5</w:t>
      </w:r>
      <w:r>
        <w:t xml:space="preserve"> GPA).</w:t>
      </w:r>
    </w:p>
    <w:p w:rsidR="00DE6E58" w:rsidRDefault="00DE6E58" w:rsidP="00DE6E58">
      <w:pPr>
        <w:pStyle w:val="ListBullet"/>
        <w:numPr>
          <w:ilvl w:val="0"/>
          <w:numId w:val="0"/>
        </w:numPr>
        <w:ind w:left="360" w:hanging="360"/>
      </w:pPr>
    </w:p>
    <w:p w:rsidR="00DE6E58" w:rsidRPr="00DE6E58" w:rsidRDefault="00DE6E58" w:rsidP="00DE6E58">
      <w:pPr>
        <w:pStyle w:val="Heading2"/>
        <w:rPr>
          <w:b/>
        </w:rPr>
      </w:pPr>
      <w:r w:rsidRPr="00DE6E58">
        <w:rPr>
          <w:b/>
        </w:rPr>
        <w:t>A</w:t>
      </w:r>
      <w:r>
        <w:rPr>
          <w:b/>
        </w:rPr>
        <w:t>ug. 2010</w:t>
      </w:r>
      <w:r w:rsidRPr="00DE6E58">
        <w:rPr>
          <w:b/>
        </w:rPr>
        <w:t xml:space="preserve"> – M</w:t>
      </w:r>
      <w:r>
        <w:rPr>
          <w:b/>
        </w:rPr>
        <w:t>ay 2011         University of Evansville</w:t>
      </w:r>
      <w:r w:rsidRPr="00DE6E58">
        <w:rPr>
          <w:b/>
        </w:rPr>
        <w:t xml:space="preserve"> </w:t>
      </w:r>
      <w:r w:rsidRPr="00DE6E58">
        <w:rPr>
          <w:b/>
        </w:rPr>
        <w:tab/>
      </w:r>
      <w:proofErr w:type="spellStart"/>
      <w:r>
        <w:rPr>
          <w:b/>
        </w:rPr>
        <w:t>Evansville</w:t>
      </w:r>
      <w:proofErr w:type="spellEnd"/>
      <w:r w:rsidRPr="00DE6E58">
        <w:rPr>
          <w:b/>
        </w:rPr>
        <w:t>, IN</w:t>
      </w:r>
    </w:p>
    <w:p w:rsidR="00DE6E58" w:rsidRPr="00640DA6" w:rsidRDefault="00DE6E58" w:rsidP="00DE6E58">
      <w:pPr>
        <w:pStyle w:val="Heading3"/>
      </w:pPr>
      <w:r>
        <w:t xml:space="preserve">B.S. in </w:t>
      </w:r>
      <w:r w:rsidR="00F27D84">
        <w:t>Mathematics</w:t>
      </w:r>
    </w:p>
    <w:p w:rsidR="00DE6E58" w:rsidRDefault="00F27D84" w:rsidP="00DE6E58">
      <w:pPr>
        <w:pStyle w:val="ListBullet"/>
      </w:pPr>
      <w:r>
        <w:t>One</w:t>
      </w:r>
      <w:r w:rsidR="00DE6E58" w:rsidRPr="00DE6E58">
        <w:t xml:space="preserve"> year of general</w:t>
      </w:r>
      <w:r w:rsidR="00DE6E58">
        <w:t xml:space="preserve"> studies with a major focus on </w:t>
      </w:r>
      <w:r>
        <w:t>mathematics</w:t>
      </w:r>
      <w:r w:rsidR="00DE6E58">
        <w:t>.</w:t>
      </w:r>
    </w:p>
    <w:p w:rsidR="00DE6E58" w:rsidRDefault="00DE6E58" w:rsidP="00DE6E58">
      <w:pPr>
        <w:pStyle w:val="ListBullet"/>
        <w:numPr>
          <w:ilvl w:val="0"/>
          <w:numId w:val="0"/>
        </w:numPr>
        <w:ind w:left="360" w:hanging="360"/>
      </w:pPr>
    </w:p>
    <w:p w:rsidR="00DE6E58" w:rsidRPr="00DE6E58" w:rsidRDefault="00DE6E58" w:rsidP="00DE6E58">
      <w:pPr>
        <w:pStyle w:val="Heading2"/>
        <w:rPr>
          <w:b/>
        </w:rPr>
      </w:pPr>
      <w:r w:rsidRPr="00DE6E58">
        <w:rPr>
          <w:b/>
        </w:rPr>
        <w:t>A</w:t>
      </w:r>
      <w:r>
        <w:rPr>
          <w:b/>
        </w:rPr>
        <w:t>ug. 2011</w:t>
      </w:r>
      <w:r w:rsidRPr="00DE6E58">
        <w:rPr>
          <w:b/>
        </w:rPr>
        <w:t xml:space="preserve"> – M</w:t>
      </w:r>
      <w:r>
        <w:rPr>
          <w:b/>
        </w:rPr>
        <w:t>ay 2013       Uni. of Southern Indiana</w:t>
      </w:r>
      <w:r w:rsidRPr="00DE6E58">
        <w:rPr>
          <w:b/>
        </w:rPr>
        <w:t xml:space="preserve"> </w:t>
      </w:r>
      <w:r w:rsidRPr="00DE6E58">
        <w:rPr>
          <w:b/>
        </w:rPr>
        <w:tab/>
      </w:r>
      <w:r>
        <w:rPr>
          <w:b/>
        </w:rPr>
        <w:t>Evansville</w:t>
      </w:r>
      <w:r w:rsidRPr="00DE6E58">
        <w:rPr>
          <w:b/>
        </w:rPr>
        <w:t>, IN</w:t>
      </w:r>
    </w:p>
    <w:p w:rsidR="00DE6E58" w:rsidRPr="00640DA6" w:rsidRDefault="00DE6E58" w:rsidP="00DE6E58">
      <w:pPr>
        <w:pStyle w:val="Heading3"/>
      </w:pPr>
      <w:r>
        <w:t>B.S. in Mathematics</w:t>
      </w:r>
    </w:p>
    <w:p w:rsidR="00DE6E58" w:rsidRDefault="00F27D84" w:rsidP="00DE6E58">
      <w:pPr>
        <w:pStyle w:val="ListBullet"/>
      </w:pPr>
      <w:r>
        <w:t>Two years of study toward a B.S. in Mathematics</w:t>
      </w:r>
      <w:r w:rsidR="00DE6E58">
        <w:t xml:space="preserve"> with one year of psychology study towards a minor.</w:t>
      </w:r>
    </w:p>
    <w:p w:rsidR="00011FB3" w:rsidRPr="00011FB3" w:rsidRDefault="00C04FE2" w:rsidP="00E65E32">
      <w:r>
        <w:t xml:space="preserve"> </w:t>
      </w:r>
    </w:p>
    <w:sectPr w:rsidR="00011FB3" w:rsidRPr="00011FB3" w:rsidSect="00AA066F">
      <w:footerReference w:type="default" r:id="rId8"/>
      <w:footerReference w:type="first" r:id="rId9"/>
      <w:pgSz w:w="12240" w:h="15840" w:code="1"/>
      <w:pgMar w:top="1440" w:right="1800" w:bottom="1440" w:left="4018" w:header="965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A03" w:rsidRDefault="00522A03">
      <w:r>
        <w:separator/>
      </w:r>
    </w:p>
  </w:endnote>
  <w:endnote w:type="continuationSeparator" w:id="0">
    <w:p w:rsidR="00522A03" w:rsidRDefault="00522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31F5" w:rsidRDefault="00C531F5" w:rsidP="00C531F5">
    <w:pPr>
      <w:pStyle w:val="Footer"/>
    </w:pPr>
    <w:r>
      <w:t>WADEMATTHEWECKERT@GMAIL.COM</w:t>
    </w:r>
  </w:p>
  <w:p w:rsidR="00095B9A" w:rsidRDefault="00AA066F" w:rsidP="00C531F5">
    <w:pPr>
      <w:pStyle w:val="Footer"/>
    </w:pPr>
    <w:r>
      <w:t>5225 Balsam st. unit 12 • arvada, CO 8000</w:t>
    </w:r>
    <w:r w:rsidR="00540CB2">
      <w:t>2</w:t>
    </w:r>
    <w:r w:rsidR="00C531F5">
      <w:t xml:space="preserve"> • 812-309-2780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7D" w:rsidRPr="00892292" w:rsidRDefault="00C04FE2" w:rsidP="00892292">
    <w:pPr>
      <w:pStyle w:val="Footer"/>
    </w:pPr>
    <w:r>
      <w:t xml:space="preserve"> </w:t>
    </w:r>
    <w:r w:rsidR="003F347D" w:rsidRPr="00892292">
      <w:t xml:space="preserve"> </w:t>
    </w:r>
    <w:r>
      <w:t>wademattheweckert@gmail.com</w:t>
    </w:r>
  </w:p>
  <w:p w:rsidR="00AC6223" w:rsidRDefault="00AA066F" w:rsidP="003F347D">
    <w:pPr>
      <w:pStyle w:val="Footer"/>
    </w:pPr>
    <w:r>
      <w:t>5225 Balsam St. unit 12</w:t>
    </w:r>
    <w:r w:rsidR="003F347D" w:rsidRPr="00892292">
      <w:t xml:space="preserve"> • </w:t>
    </w:r>
    <w:r>
      <w:t>arvada</w:t>
    </w:r>
    <w:r w:rsidR="00C04FE2">
      <w:t xml:space="preserve">, </w:t>
    </w:r>
    <w:r w:rsidR="00C531F5">
      <w:t>co</w:t>
    </w:r>
    <w:r w:rsidR="00C04FE2">
      <w:t xml:space="preserve"> </w:t>
    </w:r>
    <w:r>
      <w:t>80002</w:t>
    </w:r>
    <w:r w:rsidR="00B6735D">
      <w:t>2</w:t>
    </w:r>
    <w:r w:rsidR="003F347D" w:rsidRPr="00892292">
      <w:t xml:space="preserve"> • </w:t>
    </w:r>
    <w:r w:rsidR="00C04FE2">
      <w:t>812-309-2780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A03" w:rsidRDefault="00522A03">
      <w:r>
        <w:separator/>
      </w:r>
    </w:p>
  </w:footnote>
  <w:footnote w:type="continuationSeparator" w:id="0">
    <w:p w:rsidR="00522A03" w:rsidRDefault="00522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35CF6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A14757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8403B0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C18A695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1545DB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3A693B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F76AB9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0F0AFC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49E37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A2013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>
    <w:nsid w:val="0129277E"/>
    <w:multiLevelType w:val="multilevel"/>
    <w:tmpl w:val="B97ED04A"/>
    <w:numStyleLink w:val="Multilevelbulletlist"/>
  </w:abstractNum>
  <w:abstractNum w:abstractNumId="12">
    <w:nsid w:val="0A9B7E78"/>
    <w:multiLevelType w:val="singleLevel"/>
    <w:tmpl w:val="23643D7C"/>
    <w:lvl w:ilvl="0">
      <w:start w:val="1"/>
      <w:numFmt w:val="none"/>
      <w:lvlText w:val=""/>
      <w:legacy w:legacy="1" w:legacySpace="0" w:legacyIndent="0"/>
      <w:lvlJc w:val="left"/>
    </w:lvl>
  </w:abstractNum>
  <w:abstractNum w:abstractNumId="13">
    <w:nsid w:val="0E480C26"/>
    <w:multiLevelType w:val="singleLevel"/>
    <w:tmpl w:val="8FAEABB4"/>
    <w:lvl w:ilvl="0">
      <w:start w:val="1"/>
      <w:numFmt w:val="none"/>
      <w:lvlText w:val=""/>
      <w:legacy w:legacy="1" w:legacySpace="0" w:legacyIndent="0"/>
      <w:lvlJc w:val="left"/>
    </w:lvl>
  </w:abstractNum>
  <w:abstractNum w:abstractNumId="14">
    <w:nsid w:val="1B762762"/>
    <w:multiLevelType w:val="singleLevel"/>
    <w:tmpl w:val="253AA0FC"/>
    <w:lvl w:ilvl="0">
      <w:start w:val="1"/>
      <w:numFmt w:val="none"/>
      <w:lvlText w:val=""/>
      <w:legacy w:legacy="1" w:legacySpace="0" w:legacyIndent="0"/>
      <w:lvlJc w:val="left"/>
    </w:lvl>
  </w:abstractNum>
  <w:abstractNum w:abstractNumId="15">
    <w:nsid w:val="21D36168"/>
    <w:multiLevelType w:val="multilevel"/>
    <w:tmpl w:val="44140BC8"/>
    <w:lvl w:ilvl="0">
      <w:start w:val="1"/>
      <w:numFmt w:val="bullet"/>
      <w:pStyle w:val="ListBullet"/>
      <w:lvlText w:val="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>
    <w:nsid w:val="31C93211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>
    <w:nsid w:val="33981886"/>
    <w:multiLevelType w:val="multilevel"/>
    <w:tmpl w:val="6C405204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35E3100B"/>
    <w:multiLevelType w:val="singleLevel"/>
    <w:tmpl w:val="306C03CA"/>
    <w:lvl w:ilvl="0">
      <w:start w:val="1"/>
      <w:numFmt w:val="none"/>
      <w:lvlText w:val=""/>
      <w:legacy w:legacy="1" w:legacySpace="0" w:legacyIndent="0"/>
      <w:lvlJc w:val="left"/>
    </w:lvl>
  </w:abstractNum>
  <w:abstractNum w:abstractNumId="19">
    <w:nsid w:val="519577C6"/>
    <w:multiLevelType w:val="singleLevel"/>
    <w:tmpl w:val="0409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20">
    <w:nsid w:val="613F7E24"/>
    <w:multiLevelType w:val="singleLevel"/>
    <w:tmpl w:val="F6F000CE"/>
    <w:lvl w:ilvl="0">
      <w:start w:val="1"/>
      <w:numFmt w:val="none"/>
      <w:lvlText w:val=""/>
      <w:legacy w:legacy="1" w:legacySpace="0" w:legacyIndent="0"/>
      <w:lvlJc w:val="left"/>
    </w:lvl>
  </w:abstractNum>
  <w:abstractNum w:abstractNumId="21">
    <w:nsid w:val="6ABB49DE"/>
    <w:multiLevelType w:val="multilevel"/>
    <w:tmpl w:val="B97ED04A"/>
    <w:styleLink w:val="Multilevel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10"/>
    <w:lvlOverride w:ilvl="0">
      <w:lvl w:ilvl="0">
        <w:start w:val="1"/>
        <w:numFmt w:val="bullet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  <w:sz w:val="16"/>
          <w:szCs w:val="16"/>
        </w:rPr>
      </w:lvl>
    </w:lvlOverride>
  </w:num>
  <w:num w:numId="2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5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6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7">
    <w:abstractNumId w:val="10"/>
    <w:lvlOverride w:ilvl="0">
      <w:lvl w:ilvl="0">
        <w:start w:val="1"/>
        <w:numFmt w:val="bullet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</w:rPr>
      </w:lvl>
    </w:lvlOverride>
  </w:num>
  <w:num w:numId="8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9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0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1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2">
    <w:abstractNumId w:val="10"/>
    <w:lvlOverride w:ilvl="0">
      <w:lvl w:ilvl="0">
        <w:start w:val="1"/>
        <w:numFmt w:val="bullet"/>
        <w:lvlText w:val=""/>
        <w:legacy w:legacy="1" w:legacySpace="0" w:legacyIndent="245"/>
        <w:lvlJc w:val="left"/>
        <w:pPr>
          <w:ind w:left="245" w:hanging="245"/>
        </w:pPr>
        <w:rPr>
          <w:rFonts w:ascii="Times" w:hAnsi="Times"/>
          <w:sz w:val="12"/>
        </w:rPr>
      </w:lvl>
    </w:lvlOverride>
  </w:num>
  <w:num w:numId="13">
    <w:abstractNumId w:val="10"/>
    <w:lvlOverride w:ilvl="0">
      <w:lvl w:ilvl="0">
        <w:start w:val="1"/>
        <w:numFmt w:val="bullet"/>
        <w:lvlText w:val="n"/>
        <w:legacy w:legacy="1" w:legacySpace="0" w:legacyIndent="259"/>
        <w:lvlJc w:val="left"/>
        <w:pPr>
          <w:ind w:left="259" w:hanging="259"/>
        </w:pPr>
        <w:rPr>
          <w:rFonts w:ascii="Tms Rmn" w:hAnsi="Tms Rmn"/>
          <w:sz w:val="16"/>
        </w:rPr>
      </w:lvl>
    </w:lvlOverride>
  </w:num>
  <w:num w:numId="14">
    <w:abstractNumId w:val="10"/>
    <w:lvlOverride w:ilvl="0">
      <w:lvl w:ilvl="0">
        <w:start w:val="1"/>
        <w:numFmt w:val="bullet"/>
        <w:lvlText w:val="n"/>
        <w:legacy w:legacy="1" w:legacySpace="0" w:legacyIndent="360"/>
        <w:lvlJc w:val="left"/>
        <w:pPr>
          <w:ind w:left="360" w:hanging="360"/>
        </w:pPr>
        <w:rPr>
          <w:rFonts w:ascii="Tms Rmn" w:hAnsi="Tms Rmn"/>
          <w:sz w:val="12"/>
        </w:rPr>
      </w:lvl>
    </w:lvlOverride>
  </w:num>
  <w:num w:numId="15">
    <w:abstractNumId w:val="10"/>
    <w:lvlOverride w:ilvl="0">
      <w:lvl w:ilvl="0">
        <w:start w:val="1"/>
        <w:numFmt w:val="bullet"/>
        <w:lvlText w:val="n"/>
        <w:legacy w:legacy="1" w:legacySpace="0" w:legacyIndent="360"/>
        <w:lvlJc w:val="left"/>
        <w:pPr>
          <w:ind w:left="720" w:hanging="360"/>
        </w:pPr>
        <w:rPr>
          <w:rFonts w:ascii="Tms Rmn" w:hAnsi="Tms Rmn"/>
          <w:sz w:val="12"/>
        </w:rPr>
      </w:lvl>
    </w:lvlOverride>
  </w:num>
  <w:num w:numId="16">
    <w:abstractNumId w:val="10"/>
    <w:lvlOverride w:ilvl="0">
      <w:lvl w:ilvl="0">
        <w:start w:val="1"/>
        <w:numFmt w:val="bullet"/>
        <w:lvlText w:val="n"/>
        <w:legacy w:legacy="1" w:legacySpace="0" w:legacyIndent="360"/>
        <w:lvlJc w:val="left"/>
        <w:pPr>
          <w:ind w:left="1080" w:hanging="360"/>
        </w:pPr>
        <w:rPr>
          <w:rFonts w:ascii="Tms Rmn" w:hAnsi="Tms Rmn"/>
          <w:sz w:val="12"/>
        </w:rPr>
      </w:lvl>
    </w:lvlOverride>
  </w:num>
  <w:num w:numId="17">
    <w:abstractNumId w:val="10"/>
    <w:lvlOverride w:ilvl="0">
      <w:lvl w:ilvl="0">
        <w:start w:val="1"/>
        <w:numFmt w:val="bullet"/>
        <w:lvlText w:val="n"/>
        <w:legacy w:legacy="1" w:legacySpace="0" w:legacyIndent="360"/>
        <w:lvlJc w:val="left"/>
        <w:pPr>
          <w:ind w:left="1440" w:hanging="360"/>
        </w:pPr>
        <w:rPr>
          <w:rFonts w:ascii="Tms Rmn" w:hAnsi="Tms Rmn"/>
          <w:sz w:val="12"/>
        </w:rPr>
      </w:lvl>
    </w:lvlOverride>
  </w:num>
  <w:num w:numId="18">
    <w:abstractNumId w:val="13"/>
  </w:num>
  <w:num w:numId="19">
    <w:abstractNumId w:val="20"/>
  </w:num>
  <w:num w:numId="20">
    <w:abstractNumId w:val="12"/>
  </w:num>
  <w:num w:numId="21">
    <w:abstractNumId w:val="14"/>
  </w:num>
  <w:num w:numId="22">
    <w:abstractNumId w:val="18"/>
  </w:num>
  <w:num w:numId="23">
    <w:abstractNumId w:val="19"/>
  </w:num>
  <w:num w:numId="24">
    <w:abstractNumId w:val="16"/>
  </w:num>
  <w:num w:numId="25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</w:lvl>
    </w:lvlOverride>
  </w:num>
  <w:num w:numId="26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27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440" w:hanging="360"/>
        </w:pPr>
      </w:lvl>
    </w:lvlOverride>
  </w:num>
  <w:num w:numId="28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Times New Roman" w:hAnsi="Times New Roman" w:hint="default"/>
          <w:sz w:val="12"/>
        </w:rPr>
      </w:lvl>
    </w:lvlOverride>
  </w:num>
  <w:num w:numId="29">
    <w:abstractNumId w:val="9"/>
  </w:num>
  <w:num w:numId="30">
    <w:abstractNumId w:val="7"/>
  </w:num>
  <w:num w:numId="31">
    <w:abstractNumId w:val="6"/>
  </w:num>
  <w:num w:numId="32">
    <w:abstractNumId w:val="5"/>
  </w:num>
  <w:num w:numId="33">
    <w:abstractNumId w:val="4"/>
  </w:num>
  <w:num w:numId="34">
    <w:abstractNumId w:val="8"/>
  </w:num>
  <w:num w:numId="35">
    <w:abstractNumId w:val="3"/>
  </w:num>
  <w:num w:numId="36">
    <w:abstractNumId w:val="2"/>
  </w:num>
  <w:num w:numId="37">
    <w:abstractNumId w:val="1"/>
  </w:num>
  <w:num w:numId="38">
    <w:abstractNumId w:val="0"/>
  </w:num>
  <w:num w:numId="39">
    <w:abstractNumId w:val="17"/>
  </w:num>
  <w:num w:numId="40">
    <w:abstractNumId w:val="15"/>
  </w:num>
  <w:num w:numId="41">
    <w:abstractNumId w:val="21"/>
  </w:num>
  <w:num w:numId="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activeWritingStyle w:appName="MSWord" w:lang="en-US" w:vendorID="8" w:dllVersion="513" w:checkStyle="0"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360"/>
  <w:doNotHyphenateCaps/>
  <w:drawingGridHorizontalSpacing w:val="187"/>
  <w:drawingGridVerticalSpacing w:val="187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FE2"/>
    <w:rsid w:val="00006A3E"/>
    <w:rsid w:val="00011FB3"/>
    <w:rsid w:val="000133B9"/>
    <w:rsid w:val="00027507"/>
    <w:rsid w:val="00094606"/>
    <w:rsid w:val="00095B9A"/>
    <w:rsid w:val="000A3F3C"/>
    <w:rsid w:val="000C0090"/>
    <w:rsid w:val="000E3F01"/>
    <w:rsid w:val="00114ACC"/>
    <w:rsid w:val="00127431"/>
    <w:rsid w:val="00144399"/>
    <w:rsid w:val="001640BD"/>
    <w:rsid w:val="0019236F"/>
    <w:rsid w:val="001B2F37"/>
    <w:rsid w:val="001F25C0"/>
    <w:rsid w:val="00201568"/>
    <w:rsid w:val="00291E80"/>
    <w:rsid w:val="00292C6A"/>
    <w:rsid w:val="00293E80"/>
    <w:rsid w:val="002965FA"/>
    <w:rsid w:val="002C1584"/>
    <w:rsid w:val="002C73D5"/>
    <w:rsid w:val="002E69E7"/>
    <w:rsid w:val="00342410"/>
    <w:rsid w:val="0034601F"/>
    <w:rsid w:val="00355032"/>
    <w:rsid w:val="00362B5B"/>
    <w:rsid w:val="00385CE0"/>
    <w:rsid w:val="003A0266"/>
    <w:rsid w:val="003C15DA"/>
    <w:rsid w:val="003C68A8"/>
    <w:rsid w:val="003E525A"/>
    <w:rsid w:val="003F347D"/>
    <w:rsid w:val="00435546"/>
    <w:rsid w:val="004828B2"/>
    <w:rsid w:val="00484535"/>
    <w:rsid w:val="00487C85"/>
    <w:rsid w:val="004D4BC7"/>
    <w:rsid w:val="004D5011"/>
    <w:rsid w:val="004F6C70"/>
    <w:rsid w:val="0050685A"/>
    <w:rsid w:val="00520181"/>
    <w:rsid w:val="00522A03"/>
    <w:rsid w:val="00530B30"/>
    <w:rsid w:val="00540124"/>
    <w:rsid w:val="00540CB2"/>
    <w:rsid w:val="005527F7"/>
    <w:rsid w:val="00576E0A"/>
    <w:rsid w:val="005A3894"/>
    <w:rsid w:val="005C3DAE"/>
    <w:rsid w:val="00610112"/>
    <w:rsid w:val="006273D4"/>
    <w:rsid w:val="00640DA6"/>
    <w:rsid w:val="00642E7E"/>
    <w:rsid w:val="006572F4"/>
    <w:rsid w:val="006678D7"/>
    <w:rsid w:val="00673F64"/>
    <w:rsid w:val="006825F3"/>
    <w:rsid w:val="006A5D48"/>
    <w:rsid w:val="00716998"/>
    <w:rsid w:val="007175F4"/>
    <w:rsid w:val="00750BE8"/>
    <w:rsid w:val="00775169"/>
    <w:rsid w:val="0079569B"/>
    <w:rsid w:val="007B2B63"/>
    <w:rsid w:val="007C3EE3"/>
    <w:rsid w:val="007D48EE"/>
    <w:rsid w:val="00814170"/>
    <w:rsid w:val="00892292"/>
    <w:rsid w:val="008A44DA"/>
    <w:rsid w:val="008C2793"/>
    <w:rsid w:val="008E0A19"/>
    <w:rsid w:val="008F49E1"/>
    <w:rsid w:val="008F55AE"/>
    <w:rsid w:val="00907D5F"/>
    <w:rsid w:val="0091476A"/>
    <w:rsid w:val="00955AC2"/>
    <w:rsid w:val="0095749E"/>
    <w:rsid w:val="009753FA"/>
    <w:rsid w:val="009924A5"/>
    <w:rsid w:val="009B284D"/>
    <w:rsid w:val="00A023AE"/>
    <w:rsid w:val="00A07342"/>
    <w:rsid w:val="00A12670"/>
    <w:rsid w:val="00A54AB8"/>
    <w:rsid w:val="00A576BB"/>
    <w:rsid w:val="00AA066F"/>
    <w:rsid w:val="00AA50A0"/>
    <w:rsid w:val="00AC6223"/>
    <w:rsid w:val="00AC70ED"/>
    <w:rsid w:val="00AD18DE"/>
    <w:rsid w:val="00AD18E9"/>
    <w:rsid w:val="00AE1057"/>
    <w:rsid w:val="00AE35DF"/>
    <w:rsid w:val="00B257AE"/>
    <w:rsid w:val="00B35EBC"/>
    <w:rsid w:val="00B6735D"/>
    <w:rsid w:val="00B838E6"/>
    <w:rsid w:val="00BD1DC5"/>
    <w:rsid w:val="00BD5CB2"/>
    <w:rsid w:val="00C04FE2"/>
    <w:rsid w:val="00C14A9B"/>
    <w:rsid w:val="00C15E3A"/>
    <w:rsid w:val="00C406B8"/>
    <w:rsid w:val="00C42F2A"/>
    <w:rsid w:val="00C531F5"/>
    <w:rsid w:val="00C64D84"/>
    <w:rsid w:val="00CA4772"/>
    <w:rsid w:val="00CA7C59"/>
    <w:rsid w:val="00CC375A"/>
    <w:rsid w:val="00CC4C1A"/>
    <w:rsid w:val="00CC57B0"/>
    <w:rsid w:val="00D057CD"/>
    <w:rsid w:val="00D20C1E"/>
    <w:rsid w:val="00D23950"/>
    <w:rsid w:val="00D711D2"/>
    <w:rsid w:val="00DD44C2"/>
    <w:rsid w:val="00DE3B0C"/>
    <w:rsid w:val="00DE6E58"/>
    <w:rsid w:val="00DF5077"/>
    <w:rsid w:val="00E12FC4"/>
    <w:rsid w:val="00E356A4"/>
    <w:rsid w:val="00E62769"/>
    <w:rsid w:val="00E65E32"/>
    <w:rsid w:val="00E6655D"/>
    <w:rsid w:val="00E76E4F"/>
    <w:rsid w:val="00E86BAE"/>
    <w:rsid w:val="00E92253"/>
    <w:rsid w:val="00EF5669"/>
    <w:rsid w:val="00F03975"/>
    <w:rsid w:val="00F146BB"/>
    <w:rsid w:val="00F175B4"/>
    <w:rsid w:val="00F27D84"/>
    <w:rsid w:val="00F41AE4"/>
    <w:rsid w:val="00F528F8"/>
    <w:rsid w:val="00FD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uiPriority="11" w:qFormat="1"/>
    <w:lsdException w:name="List Number" w:qFormat="1"/>
    <w:lsdException w:name="Title" w:qFormat="1"/>
    <w:lsdException w:name="Subtitle" w:qFormat="1"/>
    <w:lsdException w:name="Strong" w:qFormat="1"/>
    <w:lsdException w:name="Emphasis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E3A"/>
    <w:pPr>
      <w:spacing w:before="60" w:after="100"/>
    </w:pPr>
  </w:style>
  <w:style w:type="paragraph" w:styleId="Heading1">
    <w:name w:val="heading 1"/>
    <w:basedOn w:val="Normal"/>
    <w:uiPriority w:val="9"/>
    <w:qFormat/>
    <w:rsid w:val="003F347D"/>
    <w:pPr>
      <w:pBdr>
        <w:bottom w:val="single" w:sz="4" w:space="1" w:color="808080" w:themeColor="background1" w:themeShade="80"/>
      </w:pBdr>
      <w:spacing w:before="160" w:after="0"/>
      <w:ind w:left="-2218"/>
      <w:contextualSpacing/>
      <w:outlineLvl w:val="0"/>
    </w:pPr>
    <w:rPr>
      <w:rFonts w:asciiTheme="majorHAnsi" w:hAnsiTheme="majorHAnsi"/>
      <w:caps/>
      <w:spacing w:val="15"/>
      <w:kern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775169"/>
    <w:pPr>
      <w:tabs>
        <w:tab w:val="left" w:pos="1440"/>
        <w:tab w:val="right" w:pos="3600"/>
        <w:tab w:val="right" w:pos="6480"/>
      </w:tabs>
      <w:spacing w:after="40"/>
      <w:contextualSpacing/>
      <w:outlineLvl w:val="1"/>
    </w:pPr>
  </w:style>
  <w:style w:type="paragraph" w:styleId="Heading3">
    <w:name w:val="heading 3"/>
    <w:basedOn w:val="Normal"/>
    <w:link w:val="Heading3Char"/>
    <w:uiPriority w:val="9"/>
    <w:unhideWhenUsed/>
    <w:qFormat/>
    <w:rsid w:val="00C406B8"/>
    <w:pPr>
      <w:spacing w:before="40" w:after="40"/>
      <w:contextualSpacing/>
      <w:outlineLvl w:val="2"/>
    </w:pPr>
    <w:rPr>
      <w:i/>
      <w:spacing w:val="5"/>
      <w:sz w:val="23"/>
    </w:rPr>
  </w:style>
  <w:style w:type="paragraph" w:styleId="Heading4">
    <w:name w:val="heading 4"/>
    <w:basedOn w:val="Normal"/>
    <w:uiPriority w:val="9"/>
    <w:unhideWhenUsed/>
    <w:qFormat/>
    <w:rsid w:val="003A0266"/>
    <w:pPr>
      <w:tabs>
        <w:tab w:val="left" w:pos="1440"/>
        <w:tab w:val="right" w:pos="3600"/>
        <w:tab w:val="right" w:pos="6480"/>
      </w:tabs>
      <w:spacing w:before="220" w:after="40"/>
      <w:contextualSpacing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rsid w:val="003F347D"/>
    <w:pPr>
      <w:spacing w:after="220"/>
      <w:contextualSpacing/>
      <w:outlineLvl w:val="4"/>
    </w:pPr>
    <w:rPr>
      <w:rFonts w:asciiTheme="majorHAnsi" w:hAnsiTheme="majorHAnsi"/>
      <w:b/>
      <w:caps/>
      <w:spacing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F347D"/>
    <w:pPr>
      <w:spacing w:before="240" w:line="240" w:lineRule="atLeast"/>
      <w:outlineLvl w:val="5"/>
    </w:pPr>
    <w:rPr>
      <w:rFonts w:asciiTheme="majorHAnsi" w:hAnsiTheme="majorHAnsi"/>
      <w:color w:val="1F497D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color w:val="1F497D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/>
      <w:iCs/>
      <w:color w:val="1F497D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semiHidden/>
    <w:rsid w:val="00006A3E"/>
    <w:pPr>
      <w:keepNext/>
      <w:keepLines/>
      <w:spacing w:before="240" w:after="240" w:line="240" w:lineRule="atLeast"/>
    </w:pPr>
    <w:rPr>
      <w:caps/>
    </w:rPr>
  </w:style>
  <w:style w:type="character" w:customStyle="1" w:styleId="Heading2Char">
    <w:name w:val="Heading 2 Char"/>
    <w:basedOn w:val="DefaultParagraphFont"/>
    <w:link w:val="Heading2"/>
    <w:uiPriority w:val="9"/>
    <w:rsid w:val="00775169"/>
  </w:style>
  <w:style w:type="character" w:customStyle="1" w:styleId="Heading3Char">
    <w:name w:val="Heading 3 Char"/>
    <w:basedOn w:val="DefaultParagraphFont"/>
    <w:link w:val="Heading3"/>
    <w:uiPriority w:val="9"/>
    <w:rsid w:val="00A07342"/>
    <w:rPr>
      <w:i/>
      <w:spacing w:val="5"/>
      <w:sz w:val="23"/>
    </w:rPr>
  </w:style>
  <w:style w:type="paragraph" w:styleId="BalloonText">
    <w:name w:val="Balloon Text"/>
    <w:basedOn w:val="Normal"/>
    <w:link w:val="BalloonTextChar"/>
    <w:semiHidden/>
    <w:unhideWhenUsed/>
    <w:rsid w:val="007D48EE"/>
    <w:pPr>
      <w:spacing w:before="0" w:after="0"/>
    </w:pPr>
    <w:rPr>
      <w:rFonts w:ascii="Tahoma" w:hAnsi="Tahoma" w:cs="Tahoma"/>
      <w:szCs w:val="16"/>
    </w:rPr>
  </w:style>
  <w:style w:type="character" w:styleId="PlaceholderText">
    <w:name w:val="Placeholder Text"/>
    <w:basedOn w:val="DefaultParagraphFont"/>
    <w:uiPriority w:val="99"/>
    <w:semiHidden/>
    <w:rsid w:val="005527F7"/>
    <w:rPr>
      <w:color w:val="595959" w:themeColor="text1" w:themeTint="A6"/>
    </w:rPr>
  </w:style>
  <w:style w:type="character" w:customStyle="1" w:styleId="BalloonTextChar">
    <w:name w:val="Balloon Text Char"/>
    <w:basedOn w:val="DefaultParagraphFont"/>
    <w:link w:val="BalloonText"/>
    <w:semiHidden/>
    <w:rsid w:val="007D48EE"/>
    <w:rPr>
      <w:rFonts w:ascii="Tahoma" w:hAnsi="Tahoma" w:cs="Tahoma"/>
      <w:szCs w:val="16"/>
    </w:rPr>
  </w:style>
  <w:style w:type="table" w:styleId="TableGrid">
    <w:name w:val="Table Grid"/>
    <w:basedOn w:val="TableNormal"/>
    <w:rsid w:val="001274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E62769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347D"/>
    <w:pPr>
      <w:spacing w:before="0" w:after="0"/>
      <w:ind w:left="-2218"/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3F347D"/>
  </w:style>
  <w:style w:type="paragraph" w:styleId="Footer">
    <w:name w:val="footer"/>
    <w:basedOn w:val="Normal"/>
    <w:link w:val="FooterChar"/>
    <w:uiPriority w:val="99"/>
    <w:unhideWhenUsed/>
    <w:rsid w:val="003F347D"/>
    <w:pPr>
      <w:ind w:left="-2218"/>
      <w:jc w:val="center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3F347D"/>
    <w:rPr>
      <w:caps/>
    </w:rPr>
  </w:style>
  <w:style w:type="paragraph" w:styleId="Bibliography">
    <w:name w:val="Bibliography"/>
    <w:basedOn w:val="Normal"/>
    <w:next w:val="Normal"/>
    <w:uiPriority w:val="37"/>
    <w:semiHidden/>
    <w:unhideWhenUsed/>
    <w:rsid w:val="006825F3"/>
  </w:style>
  <w:style w:type="paragraph" w:styleId="BlockText">
    <w:name w:val="Block Text"/>
    <w:basedOn w:val="Normal"/>
    <w:semiHidden/>
    <w:unhideWhenUsed/>
    <w:rsid w:val="005527F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semiHidden/>
    <w:unhideWhenUsed/>
    <w:rsid w:val="006825F3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6825F3"/>
  </w:style>
  <w:style w:type="paragraph" w:styleId="BodyText2">
    <w:name w:val="Body Text 2"/>
    <w:basedOn w:val="Normal"/>
    <w:link w:val="BodyText2Char"/>
    <w:semiHidden/>
    <w:unhideWhenUsed/>
    <w:rsid w:val="006825F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6825F3"/>
  </w:style>
  <w:style w:type="paragraph" w:styleId="BodyText3">
    <w:name w:val="Body Text 3"/>
    <w:basedOn w:val="Normal"/>
    <w:link w:val="BodyText3Char"/>
    <w:semiHidden/>
    <w:unhideWhenUsed/>
    <w:rsid w:val="006825F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6825F3"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6825F3"/>
    <w:pPr>
      <w:spacing w:after="1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6825F3"/>
  </w:style>
  <w:style w:type="paragraph" w:styleId="BodyTextIndent">
    <w:name w:val="Body Text Indent"/>
    <w:basedOn w:val="Normal"/>
    <w:link w:val="BodyTextIndentChar"/>
    <w:semiHidden/>
    <w:unhideWhenUsed/>
    <w:rsid w:val="006825F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6825F3"/>
  </w:style>
  <w:style w:type="paragraph" w:styleId="BodyTextFirstIndent2">
    <w:name w:val="Body Text First Indent 2"/>
    <w:basedOn w:val="BodyTextIndent"/>
    <w:link w:val="BodyTextFirstIndent2Char"/>
    <w:semiHidden/>
    <w:unhideWhenUsed/>
    <w:rsid w:val="006825F3"/>
    <w:pPr>
      <w:spacing w:after="1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6825F3"/>
  </w:style>
  <w:style w:type="paragraph" w:styleId="BodyTextIndent2">
    <w:name w:val="Body Text Indent 2"/>
    <w:basedOn w:val="Normal"/>
    <w:link w:val="BodyTextIndent2Char"/>
    <w:semiHidden/>
    <w:unhideWhenUsed/>
    <w:rsid w:val="006825F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825F3"/>
  </w:style>
  <w:style w:type="paragraph" w:styleId="BodyTextIndent3">
    <w:name w:val="Body Text Indent 3"/>
    <w:basedOn w:val="Normal"/>
    <w:link w:val="BodyTextIndent3Char"/>
    <w:semiHidden/>
    <w:unhideWhenUsed/>
    <w:rsid w:val="006825F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825F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527F7"/>
    <w:rPr>
      <w:b/>
      <w:bCs/>
      <w:i/>
      <w:iCs/>
      <w:spacing w:val="0"/>
    </w:rPr>
  </w:style>
  <w:style w:type="paragraph" w:styleId="Caption">
    <w:name w:val="caption"/>
    <w:basedOn w:val="Normal"/>
    <w:next w:val="Normal"/>
    <w:semiHidden/>
    <w:unhideWhenUsed/>
    <w:qFormat/>
    <w:rsid w:val="006825F3"/>
    <w:pPr>
      <w:spacing w:before="0"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semiHidden/>
    <w:unhideWhenUsed/>
    <w:rsid w:val="006825F3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6825F3"/>
  </w:style>
  <w:style w:type="table" w:styleId="ColorfulGrid">
    <w:name w:val="Colorful Grid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6825F3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825F3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825F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825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825F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6825F3"/>
  </w:style>
  <w:style w:type="character" w:customStyle="1" w:styleId="DateChar">
    <w:name w:val="Date Char"/>
    <w:basedOn w:val="DefaultParagraphFont"/>
    <w:link w:val="Date"/>
    <w:semiHidden/>
    <w:rsid w:val="006825F3"/>
  </w:style>
  <w:style w:type="paragraph" w:styleId="DocumentMap">
    <w:name w:val="Document Map"/>
    <w:basedOn w:val="Normal"/>
    <w:link w:val="DocumentMapChar"/>
    <w:semiHidden/>
    <w:unhideWhenUsed/>
    <w:rsid w:val="006825F3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6825F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6825F3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6825F3"/>
  </w:style>
  <w:style w:type="character" w:styleId="Emphasis">
    <w:name w:val="Emphasis"/>
    <w:basedOn w:val="DefaultParagraphFont"/>
    <w:semiHidden/>
    <w:unhideWhenUsed/>
    <w:qFormat/>
    <w:rsid w:val="006825F3"/>
    <w:rPr>
      <w:i/>
      <w:iCs/>
    </w:rPr>
  </w:style>
  <w:style w:type="character" w:styleId="EndnoteReference">
    <w:name w:val="endnote reference"/>
    <w:basedOn w:val="DefaultParagraphFont"/>
    <w:semiHidden/>
    <w:unhideWhenUsed/>
    <w:rsid w:val="006825F3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6825F3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6825F3"/>
    <w:rPr>
      <w:szCs w:val="20"/>
    </w:rPr>
  </w:style>
  <w:style w:type="paragraph" w:styleId="EnvelopeAddress">
    <w:name w:val="envelope address"/>
    <w:basedOn w:val="Normal"/>
    <w:semiHidden/>
    <w:unhideWhenUsed/>
    <w:rsid w:val="006825F3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6825F3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unhideWhenUsed/>
    <w:rsid w:val="006825F3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semiHidden/>
    <w:unhideWhenUsed/>
    <w:rsid w:val="006825F3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6825F3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825F3"/>
    <w:rPr>
      <w:szCs w:val="20"/>
    </w:rPr>
  </w:style>
  <w:style w:type="table" w:customStyle="1" w:styleId="GridTable1Light">
    <w:name w:val="Grid Table 1 Light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6825F3"/>
    <w:rPr>
      <w:color w:val="2B579A"/>
      <w:shd w:val="clear" w:color="auto" w:fill="E6E6E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7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7D"/>
    <w:rPr>
      <w:rFonts w:asciiTheme="majorHAnsi" w:eastAsiaTheme="majorEastAsia" w:hAnsiTheme="majorHAnsi" w:cstheme="majorBidi"/>
      <w:b/>
      <w:color w:val="1F497D" w:themeColor="text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7D"/>
    <w:rPr>
      <w:rFonts w:asciiTheme="majorHAnsi" w:eastAsiaTheme="majorEastAsia" w:hAnsiTheme="majorHAnsi" w:cstheme="majorBidi"/>
      <w:b/>
      <w:i/>
      <w:iCs/>
      <w:color w:val="1F497D" w:themeColor="text2"/>
      <w:szCs w:val="21"/>
    </w:rPr>
  </w:style>
  <w:style w:type="character" w:styleId="HTMLAcronym">
    <w:name w:val="HTML Acronym"/>
    <w:basedOn w:val="DefaultParagraphFont"/>
    <w:semiHidden/>
    <w:unhideWhenUsed/>
    <w:rsid w:val="006825F3"/>
  </w:style>
  <w:style w:type="paragraph" w:styleId="HTMLAddress">
    <w:name w:val="HTML Address"/>
    <w:basedOn w:val="Normal"/>
    <w:link w:val="HTMLAddressChar"/>
    <w:semiHidden/>
    <w:unhideWhenUsed/>
    <w:rsid w:val="006825F3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6825F3"/>
    <w:rPr>
      <w:i/>
      <w:iCs/>
    </w:rPr>
  </w:style>
  <w:style w:type="character" w:styleId="HTMLCite">
    <w:name w:val="HTML Cite"/>
    <w:basedOn w:val="DefaultParagraphFont"/>
    <w:semiHidden/>
    <w:unhideWhenUsed/>
    <w:rsid w:val="006825F3"/>
    <w:rPr>
      <w:i/>
      <w:iCs/>
    </w:rPr>
  </w:style>
  <w:style w:type="character" w:styleId="HTMLCode">
    <w:name w:val="HTML Code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unhideWhenUsed/>
    <w:rsid w:val="006825F3"/>
    <w:rPr>
      <w:i/>
      <w:iCs/>
    </w:rPr>
  </w:style>
  <w:style w:type="character" w:styleId="HTMLKeyboard">
    <w:name w:val="HTML Keyboard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6825F3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6825F3"/>
    <w:rPr>
      <w:rFonts w:ascii="Consolas" w:hAnsi="Consolas"/>
      <w:szCs w:val="20"/>
    </w:rPr>
  </w:style>
  <w:style w:type="character" w:styleId="HTMLSample">
    <w:name w:val="HTML Sample"/>
    <w:basedOn w:val="DefaultParagraphFont"/>
    <w:semiHidden/>
    <w:unhideWhenUsed/>
    <w:rsid w:val="006825F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unhideWhenUsed/>
    <w:rsid w:val="006825F3"/>
    <w:rPr>
      <w:i/>
      <w:iCs/>
    </w:rPr>
  </w:style>
  <w:style w:type="character" w:styleId="Hyperlink">
    <w:name w:val="Hyperlink"/>
    <w:basedOn w:val="DefaultParagraphFont"/>
    <w:semiHidden/>
    <w:unhideWhenUsed/>
    <w:rsid w:val="006825F3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6825F3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6825F3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6825F3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6825F3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6825F3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6825F3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6825F3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6825F3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6825F3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6825F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527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527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527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527F7"/>
    <w:rPr>
      <w:b/>
      <w:bCs/>
      <w:caps w:val="0"/>
      <w:smallCaps/>
      <w:color w:val="365F91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825F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6825F3"/>
  </w:style>
  <w:style w:type="paragraph" w:styleId="List">
    <w:name w:val="List"/>
    <w:basedOn w:val="Normal"/>
    <w:semiHidden/>
    <w:unhideWhenUsed/>
    <w:rsid w:val="006825F3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6825F3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6825F3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6825F3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6825F3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5C3DAE"/>
    <w:pPr>
      <w:numPr>
        <w:numId w:val="40"/>
      </w:numPr>
      <w:spacing w:after="60"/>
    </w:pPr>
  </w:style>
  <w:style w:type="paragraph" w:styleId="ListBullet2">
    <w:name w:val="List Bullet 2"/>
    <w:basedOn w:val="Normal"/>
    <w:semiHidden/>
    <w:unhideWhenUsed/>
    <w:rsid w:val="006825F3"/>
    <w:pPr>
      <w:numPr>
        <w:numId w:val="30"/>
      </w:numPr>
      <w:contextualSpacing/>
    </w:pPr>
  </w:style>
  <w:style w:type="paragraph" w:styleId="ListBullet3">
    <w:name w:val="List Bullet 3"/>
    <w:basedOn w:val="Normal"/>
    <w:semiHidden/>
    <w:unhideWhenUsed/>
    <w:rsid w:val="006825F3"/>
    <w:pPr>
      <w:numPr>
        <w:numId w:val="31"/>
      </w:numPr>
      <w:contextualSpacing/>
    </w:pPr>
  </w:style>
  <w:style w:type="paragraph" w:styleId="ListBullet4">
    <w:name w:val="List Bullet 4"/>
    <w:basedOn w:val="Normal"/>
    <w:semiHidden/>
    <w:unhideWhenUsed/>
    <w:rsid w:val="006825F3"/>
    <w:pPr>
      <w:numPr>
        <w:numId w:val="32"/>
      </w:numPr>
      <w:contextualSpacing/>
    </w:pPr>
  </w:style>
  <w:style w:type="paragraph" w:styleId="ListBullet5">
    <w:name w:val="List Bullet 5"/>
    <w:basedOn w:val="Normal"/>
    <w:semiHidden/>
    <w:unhideWhenUsed/>
    <w:rsid w:val="006825F3"/>
    <w:pPr>
      <w:numPr>
        <w:numId w:val="33"/>
      </w:numPr>
      <w:contextualSpacing/>
    </w:pPr>
  </w:style>
  <w:style w:type="paragraph" w:styleId="ListContinue">
    <w:name w:val="List Continue"/>
    <w:basedOn w:val="Normal"/>
    <w:semiHidden/>
    <w:unhideWhenUsed/>
    <w:rsid w:val="006825F3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6825F3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6825F3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6825F3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6825F3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qFormat/>
    <w:rsid w:val="00C406B8"/>
    <w:pPr>
      <w:numPr>
        <w:numId w:val="39"/>
      </w:numPr>
      <w:contextualSpacing/>
    </w:pPr>
  </w:style>
  <w:style w:type="paragraph" w:styleId="ListNumber2">
    <w:name w:val="List Number 2"/>
    <w:basedOn w:val="Normal"/>
    <w:semiHidden/>
    <w:unhideWhenUsed/>
    <w:rsid w:val="006825F3"/>
    <w:pPr>
      <w:numPr>
        <w:numId w:val="35"/>
      </w:numPr>
      <w:contextualSpacing/>
    </w:pPr>
  </w:style>
  <w:style w:type="paragraph" w:styleId="ListNumber3">
    <w:name w:val="List Number 3"/>
    <w:basedOn w:val="Normal"/>
    <w:semiHidden/>
    <w:unhideWhenUsed/>
    <w:rsid w:val="006825F3"/>
    <w:pPr>
      <w:numPr>
        <w:numId w:val="36"/>
      </w:numPr>
      <w:contextualSpacing/>
    </w:pPr>
  </w:style>
  <w:style w:type="paragraph" w:styleId="ListNumber4">
    <w:name w:val="List Number 4"/>
    <w:basedOn w:val="Normal"/>
    <w:semiHidden/>
    <w:unhideWhenUsed/>
    <w:rsid w:val="006825F3"/>
    <w:pPr>
      <w:numPr>
        <w:numId w:val="37"/>
      </w:numPr>
      <w:contextualSpacing/>
    </w:pPr>
  </w:style>
  <w:style w:type="paragraph" w:styleId="ListNumber5">
    <w:name w:val="List Number 5"/>
    <w:basedOn w:val="Normal"/>
    <w:semiHidden/>
    <w:unhideWhenUsed/>
    <w:rsid w:val="006825F3"/>
    <w:pPr>
      <w:numPr>
        <w:numId w:val="3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825F3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C0504D" w:themeColor="accent2"/>
        <w:bottom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9BBB59" w:themeColor="accent3"/>
        <w:bottom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8064A2" w:themeColor="accent4"/>
        <w:bottom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4BACC6" w:themeColor="accent5"/>
        <w:bottom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79646" w:themeColor="accent6"/>
        <w:bottom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6825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/>
      <w:jc w:val="both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6825F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6825F3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unhideWhenUsed/>
    <w:rsid w:val="006825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6825F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825F3"/>
    <w:pPr>
      <w:jc w:val="both"/>
    </w:pPr>
  </w:style>
  <w:style w:type="paragraph" w:styleId="NormalWeb">
    <w:name w:val="Normal (Web)"/>
    <w:basedOn w:val="Normal"/>
    <w:semiHidden/>
    <w:unhideWhenUsed/>
    <w:rsid w:val="006825F3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6825F3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6825F3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semiHidden/>
    <w:rsid w:val="006825F3"/>
  </w:style>
  <w:style w:type="character" w:styleId="PageNumber">
    <w:name w:val="page number"/>
    <w:basedOn w:val="DefaultParagraphFont"/>
    <w:semiHidden/>
    <w:unhideWhenUsed/>
    <w:rsid w:val="006825F3"/>
  </w:style>
  <w:style w:type="table" w:customStyle="1" w:styleId="PlainTable1">
    <w:name w:val="Plain Table 1"/>
    <w:basedOn w:val="TableNormal"/>
    <w:uiPriority w:val="41"/>
    <w:rsid w:val="006825F3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6825F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6825F3"/>
    <w:pPr>
      <w:spacing w:before="0"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6825F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527F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527F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6825F3"/>
  </w:style>
  <w:style w:type="character" w:customStyle="1" w:styleId="SalutationChar">
    <w:name w:val="Salutation Char"/>
    <w:basedOn w:val="DefaultParagraphFont"/>
    <w:link w:val="Salutation"/>
    <w:semiHidden/>
    <w:rsid w:val="006825F3"/>
  </w:style>
  <w:style w:type="paragraph" w:styleId="Signature">
    <w:name w:val="Signature"/>
    <w:basedOn w:val="Normal"/>
    <w:link w:val="SignatureChar"/>
    <w:semiHidden/>
    <w:unhideWhenUsed/>
    <w:rsid w:val="006825F3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6825F3"/>
  </w:style>
  <w:style w:type="character" w:customStyle="1" w:styleId="SmartHyperlink">
    <w:name w:val="Smart Hyperlink"/>
    <w:basedOn w:val="DefaultParagraphFont"/>
    <w:uiPriority w:val="99"/>
    <w:semiHidden/>
    <w:unhideWhenUsed/>
    <w:rsid w:val="006825F3"/>
    <w:rPr>
      <w:u w:val="dotted"/>
    </w:rPr>
  </w:style>
  <w:style w:type="character" w:styleId="Strong">
    <w:name w:val="Strong"/>
    <w:basedOn w:val="DefaultParagraphFont"/>
    <w:semiHidden/>
    <w:unhideWhenUsed/>
    <w:qFormat/>
    <w:rsid w:val="006825F3"/>
    <w:rPr>
      <w:b/>
      <w:bCs/>
    </w:rPr>
  </w:style>
  <w:style w:type="paragraph" w:styleId="Subtitle">
    <w:name w:val="Subtitle"/>
    <w:basedOn w:val="Normal"/>
    <w:link w:val="SubtitleChar"/>
    <w:semiHidden/>
    <w:unhideWhenUsed/>
    <w:qFormat/>
    <w:rsid w:val="00011FB3"/>
    <w:pPr>
      <w:numPr>
        <w:ilvl w:val="1"/>
      </w:numPr>
      <w:spacing w:after="160"/>
      <w:ind w:left="-2218"/>
      <w:contextualSpacing/>
      <w:jc w:val="center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011FB3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825F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825F3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6825F3"/>
    <w:pPr>
      <w:spacing w:before="60" w:after="14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6825F3"/>
    <w:pPr>
      <w:spacing w:before="60" w:after="14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6825F3"/>
    <w:pPr>
      <w:spacing w:before="60" w:after="14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6825F3"/>
    <w:pPr>
      <w:spacing w:before="60" w:after="14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6825F3"/>
    <w:pPr>
      <w:spacing w:before="60" w:after="14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6825F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6825F3"/>
    <w:pPr>
      <w:spacing w:after="0"/>
    </w:pPr>
  </w:style>
  <w:style w:type="table" w:styleId="TableProfessional">
    <w:name w:val="Table Professional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"/>
    <w:unhideWhenUsed/>
    <w:qFormat/>
    <w:rsid w:val="003F347D"/>
    <w:pPr>
      <w:spacing w:after="360" w:line="312" w:lineRule="auto"/>
      <w:ind w:left="-2218"/>
      <w:contextualSpacing/>
      <w:jc w:val="center"/>
    </w:pPr>
    <w:rPr>
      <w:rFonts w:asciiTheme="majorHAnsi" w:eastAsiaTheme="majorEastAsia" w:hAnsiTheme="majorHAnsi" w:cstheme="majorBidi"/>
      <w:caps/>
      <w:spacing w:val="8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F347D"/>
    <w:rPr>
      <w:rFonts w:asciiTheme="majorHAnsi" w:eastAsiaTheme="majorEastAsia" w:hAnsiTheme="majorHAnsi" w:cstheme="majorBidi"/>
      <w:caps/>
      <w:spacing w:val="80"/>
      <w:sz w:val="44"/>
      <w:szCs w:val="56"/>
    </w:rPr>
  </w:style>
  <w:style w:type="paragraph" w:styleId="TOAHeading">
    <w:name w:val="toa heading"/>
    <w:basedOn w:val="Normal"/>
    <w:next w:val="Normal"/>
    <w:semiHidden/>
    <w:unhideWhenUsed/>
    <w:rsid w:val="006825F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6825F3"/>
  </w:style>
  <w:style w:type="paragraph" w:styleId="TOC2">
    <w:name w:val="toc 2"/>
    <w:basedOn w:val="Normal"/>
    <w:next w:val="Normal"/>
    <w:autoRedefine/>
    <w:semiHidden/>
    <w:unhideWhenUsed/>
    <w:rsid w:val="006825F3"/>
    <w:pPr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6825F3"/>
    <w:pPr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6825F3"/>
    <w:pPr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6825F3"/>
    <w:pPr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6825F3"/>
    <w:pPr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6825F3"/>
    <w:pPr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6825F3"/>
    <w:pPr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6825F3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5E3A"/>
    <w:pPr>
      <w:contextualSpacing w:val="0"/>
      <w:jc w:val="both"/>
      <w:outlineLvl w:val="9"/>
    </w:pPr>
    <w:rPr>
      <w:rFonts w:eastAsiaTheme="majorEastAsia" w:cstheme="majorBidi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825F3"/>
    <w:rPr>
      <w:color w:val="808080"/>
      <w:shd w:val="clear" w:color="auto" w:fill="E6E6E6"/>
    </w:rPr>
  </w:style>
  <w:style w:type="numbering" w:customStyle="1" w:styleId="Multilevelbulletlist">
    <w:name w:val="Multilevel bullet list"/>
    <w:uiPriority w:val="99"/>
    <w:rsid w:val="00FD6F91"/>
    <w:pPr>
      <w:numPr>
        <w:numId w:val="4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uiPriority="11" w:qFormat="1"/>
    <w:lsdException w:name="List Number" w:qFormat="1"/>
    <w:lsdException w:name="Title" w:qFormat="1"/>
    <w:lsdException w:name="Subtitle" w:qFormat="1"/>
    <w:lsdException w:name="Strong" w:qFormat="1"/>
    <w:lsdException w:name="Emphasis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E3A"/>
    <w:pPr>
      <w:spacing w:before="60" w:after="100"/>
    </w:pPr>
  </w:style>
  <w:style w:type="paragraph" w:styleId="Heading1">
    <w:name w:val="heading 1"/>
    <w:basedOn w:val="Normal"/>
    <w:uiPriority w:val="9"/>
    <w:qFormat/>
    <w:rsid w:val="003F347D"/>
    <w:pPr>
      <w:pBdr>
        <w:bottom w:val="single" w:sz="4" w:space="1" w:color="808080" w:themeColor="background1" w:themeShade="80"/>
      </w:pBdr>
      <w:spacing w:before="160" w:after="0"/>
      <w:ind w:left="-2218"/>
      <w:contextualSpacing/>
      <w:outlineLvl w:val="0"/>
    </w:pPr>
    <w:rPr>
      <w:rFonts w:asciiTheme="majorHAnsi" w:hAnsiTheme="majorHAnsi"/>
      <w:caps/>
      <w:spacing w:val="15"/>
      <w:kern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775169"/>
    <w:pPr>
      <w:tabs>
        <w:tab w:val="left" w:pos="1440"/>
        <w:tab w:val="right" w:pos="3600"/>
        <w:tab w:val="right" w:pos="6480"/>
      </w:tabs>
      <w:spacing w:after="40"/>
      <w:contextualSpacing/>
      <w:outlineLvl w:val="1"/>
    </w:pPr>
  </w:style>
  <w:style w:type="paragraph" w:styleId="Heading3">
    <w:name w:val="heading 3"/>
    <w:basedOn w:val="Normal"/>
    <w:link w:val="Heading3Char"/>
    <w:uiPriority w:val="9"/>
    <w:unhideWhenUsed/>
    <w:qFormat/>
    <w:rsid w:val="00C406B8"/>
    <w:pPr>
      <w:spacing w:before="40" w:after="40"/>
      <w:contextualSpacing/>
      <w:outlineLvl w:val="2"/>
    </w:pPr>
    <w:rPr>
      <w:i/>
      <w:spacing w:val="5"/>
      <w:sz w:val="23"/>
    </w:rPr>
  </w:style>
  <w:style w:type="paragraph" w:styleId="Heading4">
    <w:name w:val="heading 4"/>
    <w:basedOn w:val="Normal"/>
    <w:uiPriority w:val="9"/>
    <w:unhideWhenUsed/>
    <w:qFormat/>
    <w:rsid w:val="003A0266"/>
    <w:pPr>
      <w:tabs>
        <w:tab w:val="left" w:pos="1440"/>
        <w:tab w:val="right" w:pos="3600"/>
        <w:tab w:val="right" w:pos="6480"/>
      </w:tabs>
      <w:spacing w:before="220" w:after="40"/>
      <w:contextualSpacing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rsid w:val="003F347D"/>
    <w:pPr>
      <w:spacing w:after="220"/>
      <w:contextualSpacing/>
      <w:outlineLvl w:val="4"/>
    </w:pPr>
    <w:rPr>
      <w:rFonts w:asciiTheme="majorHAnsi" w:hAnsiTheme="majorHAnsi"/>
      <w:b/>
      <w:caps/>
      <w:spacing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F347D"/>
    <w:pPr>
      <w:spacing w:before="240" w:line="240" w:lineRule="atLeast"/>
      <w:outlineLvl w:val="5"/>
    </w:pPr>
    <w:rPr>
      <w:rFonts w:asciiTheme="majorHAnsi" w:hAnsiTheme="majorHAnsi"/>
      <w:color w:val="1F497D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color w:val="1F497D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/>
      <w:iCs/>
      <w:color w:val="1F497D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semiHidden/>
    <w:rsid w:val="00006A3E"/>
    <w:pPr>
      <w:keepNext/>
      <w:keepLines/>
      <w:spacing w:before="240" w:after="240" w:line="240" w:lineRule="atLeast"/>
    </w:pPr>
    <w:rPr>
      <w:caps/>
    </w:rPr>
  </w:style>
  <w:style w:type="character" w:customStyle="1" w:styleId="Heading2Char">
    <w:name w:val="Heading 2 Char"/>
    <w:basedOn w:val="DefaultParagraphFont"/>
    <w:link w:val="Heading2"/>
    <w:uiPriority w:val="9"/>
    <w:rsid w:val="00775169"/>
  </w:style>
  <w:style w:type="character" w:customStyle="1" w:styleId="Heading3Char">
    <w:name w:val="Heading 3 Char"/>
    <w:basedOn w:val="DefaultParagraphFont"/>
    <w:link w:val="Heading3"/>
    <w:uiPriority w:val="9"/>
    <w:rsid w:val="00A07342"/>
    <w:rPr>
      <w:i/>
      <w:spacing w:val="5"/>
      <w:sz w:val="23"/>
    </w:rPr>
  </w:style>
  <w:style w:type="paragraph" w:styleId="BalloonText">
    <w:name w:val="Balloon Text"/>
    <w:basedOn w:val="Normal"/>
    <w:link w:val="BalloonTextChar"/>
    <w:semiHidden/>
    <w:unhideWhenUsed/>
    <w:rsid w:val="007D48EE"/>
    <w:pPr>
      <w:spacing w:before="0" w:after="0"/>
    </w:pPr>
    <w:rPr>
      <w:rFonts w:ascii="Tahoma" w:hAnsi="Tahoma" w:cs="Tahoma"/>
      <w:szCs w:val="16"/>
    </w:rPr>
  </w:style>
  <w:style w:type="character" w:styleId="PlaceholderText">
    <w:name w:val="Placeholder Text"/>
    <w:basedOn w:val="DefaultParagraphFont"/>
    <w:uiPriority w:val="99"/>
    <w:semiHidden/>
    <w:rsid w:val="005527F7"/>
    <w:rPr>
      <w:color w:val="595959" w:themeColor="text1" w:themeTint="A6"/>
    </w:rPr>
  </w:style>
  <w:style w:type="character" w:customStyle="1" w:styleId="BalloonTextChar">
    <w:name w:val="Balloon Text Char"/>
    <w:basedOn w:val="DefaultParagraphFont"/>
    <w:link w:val="BalloonText"/>
    <w:semiHidden/>
    <w:rsid w:val="007D48EE"/>
    <w:rPr>
      <w:rFonts w:ascii="Tahoma" w:hAnsi="Tahoma" w:cs="Tahoma"/>
      <w:szCs w:val="16"/>
    </w:rPr>
  </w:style>
  <w:style w:type="table" w:styleId="TableGrid">
    <w:name w:val="Table Grid"/>
    <w:basedOn w:val="TableNormal"/>
    <w:rsid w:val="001274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E62769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347D"/>
    <w:pPr>
      <w:spacing w:before="0" w:after="0"/>
      <w:ind w:left="-2218"/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3F347D"/>
  </w:style>
  <w:style w:type="paragraph" w:styleId="Footer">
    <w:name w:val="footer"/>
    <w:basedOn w:val="Normal"/>
    <w:link w:val="FooterChar"/>
    <w:uiPriority w:val="99"/>
    <w:unhideWhenUsed/>
    <w:rsid w:val="003F347D"/>
    <w:pPr>
      <w:ind w:left="-2218"/>
      <w:jc w:val="center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3F347D"/>
    <w:rPr>
      <w:caps/>
    </w:rPr>
  </w:style>
  <w:style w:type="paragraph" w:styleId="Bibliography">
    <w:name w:val="Bibliography"/>
    <w:basedOn w:val="Normal"/>
    <w:next w:val="Normal"/>
    <w:uiPriority w:val="37"/>
    <w:semiHidden/>
    <w:unhideWhenUsed/>
    <w:rsid w:val="006825F3"/>
  </w:style>
  <w:style w:type="paragraph" w:styleId="BlockText">
    <w:name w:val="Block Text"/>
    <w:basedOn w:val="Normal"/>
    <w:semiHidden/>
    <w:unhideWhenUsed/>
    <w:rsid w:val="005527F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semiHidden/>
    <w:unhideWhenUsed/>
    <w:rsid w:val="006825F3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6825F3"/>
  </w:style>
  <w:style w:type="paragraph" w:styleId="BodyText2">
    <w:name w:val="Body Text 2"/>
    <w:basedOn w:val="Normal"/>
    <w:link w:val="BodyText2Char"/>
    <w:semiHidden/>
    <w:unhideWhenUsed/>
    <w:rsid w:val="006825F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6825F3"/>
  </w:style>
  <w:style w:type="paragraph" w:styleId="BodyText3">
    <w:name w:val="Body Text 3"/>
    <w:basedOn w:val="Normal"/>
    <w:link w:val="BodyText3Char"/>
    <w:semiHidden/>
    <w:unhideWhenUsed/>
    <w:rsid w:val="006825F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6825F3"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6825F3"/>
    <w:pPr>
      <w:spacing w:after="1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6825F3"/>
  </w:style>
  <w:style w:type="paragraph" w:styleId="BodyTextIndent">
    <w:name w:val="Body Text Indent"/>
    <w:basedOn w:val="Normal"/>
    <w:link w:val="BodyTextIndentChar"/>
    <w:semiHidden/>
    <w:unhideWhenUsed/>
    <w:rsid w:val="006825F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6825F3"/>
  </w:style>
  <w:style w:type="paragraph" w:styleId="BodyTextFirstIndent2">
    <w:name w:val="Body Text First Indent 2"/>
    <w:basedOn w:val="BodyTextIndent"/>
    <w:link w:val="BodyTextFirstIndent2Char"/>
    <w:semiHidden/>
    <w:unhideWhenUsed/>
    <w:rsid w:val="006825F3"/>
    <w:pPr>
      <w:spacing w:after="1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6825F3"/>
  </w:style>
  <w:style w:type="paragraph" w:styleId="BodyTextIndent2">
    <w:name w:val="Body Text Indent 2"/>
    <w:basedOn w:val="Normal"/>
    <w:link w:val="BodyTextIndent2Char"/>
    <w:semiHidden/>
    <w:unhideWhenUsed/>
    <w:rsid w:val="006825F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825F3"/>
  </w:style>
  <w:style w:type="paragraph" w:styleId="BodyTextIndent3">
    <w:name w:val="Body Text Indent 3"/>
    <w:basedOn w:val="Normal"/>
    <w:link w:val="BodyTextIndent3Char"/>
    <w:semiHidden/>
    <w:unhideWhenUsed/>
    <w:rsid w:val="006825F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825F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527F7"/>
    <w:rPr>
      <w:b/>
      <w:bCs/>
      <w:i/>
      <w:iCs/>
      <w:spacing w:val="0"/>
    </w:rPr>
  </w:style>
  <w:style w:type="paragraph" w:styleId="Caption">
    <w:name w:val="caption"/>
    <w:basedOn w:val="Normal"/>
    <w:next w:val="Normal"/>
    <w:semiHidden/>
    <w:unhideWhenUsed/>
    <w:qFormat/>
    <w:rsid w:val="006825F3"/>
    <w:pPr>
      <w:spacing w:before="0"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semiHidden/>
    <w:unhideWhenUsed/>
    <w:rsid w:val="006825F3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6825F3"/>
  </w:style>
  <w:style w:type="table" w:styleId="ColorfulGrid">
    <w:name w:val="Colorful Grid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6825F3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825F3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825F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825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825F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6825F3"/>
  </w:style>
  <w:style w:type="character" w:customStyle="1" w:styleId="DateChar">
    <w:name w:val="Date Char"/>
    <w:basedOn w:val="DefaultParagraphFont"/>
    <w:link w:val="Date"/>
    <w:semiHidden/>
    <w:rsid w:val="006825F3"/>
  </w:style>
  <w:style w:type="paragraph" w:styleId="DocumentMap">
    <w:name w:val="Document Map"/>
    <w:basedOn w:val="Normal"/>
    <w:link w:val="DocumentMapChar"/>
    <w:semiHidden/>
    <w:unhideWhenUsed/>
    <w:rsid w:val="006825F3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6825F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6825F3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6825F3"/>
  </w:style>
  <w:style w:type="character" w:styleId="Emphasis">
    <w:name w:val="Emphasis"/>
    <w:basedOn w:val="DefaultParagraphFont"/>
    <w:semiHidden/>
    <w:unhideWhenUsed/>
    <w:qFormat/>
    <w:rsid w:val="006825F3"/>
    <w:rPr>
      <w:i/>
      <w:iCs/>
    </w:rPr>
  </w:style>
  <w:style w:type="character" w:styleId="EndnoteReference">
    <w:name w:val="endnote reference"/>
    <w:basedOn w:val="DefaultParagraphFont"/>
    <w:semiHidden/>
    <w:unhideWhenUsed/>
    <w:rsid w:val="006825F3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6825F3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6825F3"/>
    <w:rPr>
      <w:szCs w:val="20"/>
    </w:rPr>
  </w:style>
  <w:style w:type="paragraph" w:styleId="EnvelopeAddress">
    <w:name w:val="envelope address"/>
    <w:basedOn w:val="Normal"/>
    <w:semiHidden/>
    <w:unhideWhenUsed/>
    <w:rsid w:val="006825F3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6825F3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unhideWhenUsed/>
    <w:rsid w:val="006825F3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semiHidden/>
    <w:unhideWhenUsed/>
    <w:rsid w:val="006825F3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6825F3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825F3"/>
    <w:rPr>
      <w:szCs w:val="20"/>
    </w:rPr>
  </w:style>
  <w:style w:type="table" w:customStyle="1" w:styleId="GridTable1Light">
    <w:name w:val="Grid Table 1 Light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6825F3"/>
    <w:rPr>
      <w:color w:val="2B579A"/>
      <w:shd w:val="clear" w:color="auto" w:fill="E6E6E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7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7D"/>
    <w:rPr>
      <w:rFonts w:asciiTheme="majorHAnsi" w:eastAsiaTheme="majorEastAsia" w:hAnsiTheme="majorHAnsi" w:cstheme="majorBidi"/>
      <w:b/>
      <w:color w:val="1F497D" w:themeColor="text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7D"/>
    <w:rPr>
      <w:rFonts w:asciiTheme="majorHAnsi" w:eastAsiaTheme="majorEastAsia" w:hAnsiTheme="majorHAnsi" w:cstheme="majorBidi"/>
      <w:b/>
      <w:i/>
      <w:iCs/>
      <w:color w:val="1F497D" w:themeColor="text2"/>
      <w:szCs w:val="21"/>
    </w:rPr>
  </w:style>
  <w:style w:type="character" w:styleId="HTMLAcronym">
    <w:name w:val="HTML Acronym"/>
    <w:basedOn w:val="DefaultParagraphFont"/>
    <w:semiHidden/>
    <w:unhideWhenUsed/>
    <w:rsid w:val="006825F3"/>
  </w:style>
  <w:style w:type="paragraph" w:styleId="HTMLAddress">
    <w:name w:val="HTML Address"/>
    <w:basedOn w:val="Normal"/>
    <w:link w:val="HTMLAddressChar"/>
    <w:semiHidden/>
    <w:unhideWhenUsed/>
    <w:rsid w:val="006825F3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6825F3"/>
    <w:rPr>
      <w:i/>
      <w:iCs/>
    </w:rPr>
  </w:style>
  <w:style w:type="character" w:styleId="HTMLCite">
    <w:name w:val="HTML Cite"/>
    <w:basedOn w:val="DefaultParagraphFont"/>
    <w:semiHidden/>
    <w:unhideWhenUsed/>
    <w:rsid w:val="006825F3"/>
    <w:rPr>
      <w:i/>
      <w:iCs/>
    </w:rPr>
  </w:style>
  <w:style w:type="character" w:styleId="HTMLCode">
    <w:name w:val="HTML Code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unhideWhenUsed/>
    <w:rsid w:val="006825F3"/>
    <w:rPr>
      <w:i/>
      <w:iCs/>
    </w:rPr>
  </w:style>
  <w:style w:type="character" w:styleId="HTMLKeyboard">
    <w:name w:val="HTML Keyboard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6825F3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6825F3"/>
    <w:rPr>
      <w:rFonts w:ascii="Consolas" w:hAnsi="Consolas"/>
      <w:szCs w:val="20"/>
    </w:rPr>
  </w:style>
  <w:style w:type="character" w:styleId="HTMLSample">
    <w:name w:val="HTML Sample"/>
    <w:basedOn w:val="DefaultParagraphFont"/>
    <w:semiHidden/>
    <w:unhideWhenUsed/>
    <w:rsid w:val="006825F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unhideWhenUsed/>
    <w:rsid w:val="006825F3"/>
    <w:rPr>
      <w:i/>
      <w:iCs/>
    </w:rPr>
  </w:style>
  <w:style w:type="character" w:styleId="Hyperlink">
    <w:name w:val="Hyperlink"/>
    <w:basedOn w:val="DefaultParagraphFont"/>
    <w:semiHidden/>
    <w:unhideWhenUsed/>
    <w:rsid w:val="006825F3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6825F3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6825F3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6825F3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6825F3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6825F3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6825F3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6825F3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6825F3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6825F3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6825F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527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527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527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527F7"/>
    <w:rPr>
      <w:b/>
      <w:bCs/>
      <w:caps w:val="0"/>
      <w:smallCaps/>
      <w:color w:val="365F91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825F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6825F3"/>
  </w:style>
  <w:style w:type="paragraph" w:styleId="List">
    <w:name w:val="List"/>
    <w:basedOn w:val="Normal"/>
    <w:semiHidden/>
    <w:unhideWhenUsed/>
    <w:rsid w:val="006825F3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6825F3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6825F3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6825F3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6825F3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5C3DAE"/>
    <w:pPr>
      <w:numPr>
        <w:numId w:val="40"/>
      </w:numPr>
      <w:spacing w:after="60"/>
    </w:pPr>
  </w:style>
  <w:style w:type="paragraph" w:styleId="ListBullet2">
    <w:name w:val="List Bullet 2"/>
    <w:basedOn w:val="Normal"/>
    <w:semiHidden/>
    <w:unhideWhenUsed/>
    <w:rsid w:val="006825F3"/>
    <w:pPr>
      <w:numPr>
        <w:numId w:val="30"/>
      </w:numPr>
      <w:contextualSpacing/>
    </w:pPr>
  </w:style>
  <w:style w:type="paragraph" w:styleId="ListBullet3">
    <w:name w:val="List Bullet 3"/>
    <w:basedOn w:val="Normal"/>
    <w:semiHidden/>
    <w:unhideWhenUsed/>
    <w:rsid w:val="006825F3"/>
    <w:pPr>
      <w:numPr>
        <w:numId w:val="31"/>
      </w:numPr>
      <w:contextualSpacing/>
    </w:pPr>
  </w:style>
  <w:style w:type="paragraph" w:styleId="ListBullet4">
    <w:name w:val="List Bullet 4"/>
    <w:basedOn w:val="Normal"/>
    <w:semiHidden/>
    <w:unhideWhenUsed/>
    <w:rsid w:val="006825F3"/>
    <w:pPr>
      <w:numPr>
        <w:numId w:val="32"/>
      </w:numPr>
      <w:contextualSpacing/>
    </w:pPr>
  </w:style>
  <w:style w:type="paragraph" w:styleId="ListBullet5">
    <w:name w:val="List Bullet 5"/>
    <w:basedOn w:val="Normal"/>
    <w:semiHidden/>
    <w:unhideWhenUsed/>
    <w:rsid w:val="006825F3"/>
    <w:pPr>
      <w:numPr>
        <w:numId w:val="33"/>
      </w:numPr>
      <w:contextualSpacing/>
    </w:pPr>
  </w:style>
  <w:style w:type="paragraph" w:styleId="ListContinue">
    <w:name w:val="List Continue"/>
    <w:basedOn w:val="Normal"/>
    <w:semiHidden/>
    <w:unhideWhenUsed/>
    <w:rsid w:val="006825F3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6825F3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6825F3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6825F3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6825F3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qFormat/>
    <w:rsid w:val="00C406B8"/>
    <w:pPr>
      <w:numPr>
        <w:numId w:val="39"/>
      </w:numPr>
      <w:contextualSpacing/>
    </w:pPr>
  </w:style>
  <w:style w:type="paragraph" w:styleId="ListNumber2">
    <w:name w:val="List Number 2"/>
    <w:basedOn w:val="Normal"/>
    <w:semiHidden/>
    <w:unhideWhenUsed/>
    <w:rsid w:val="006825F3"/>
    <w:pPr>
      <w:numPr>
        <w:numId w:val="35"/>
      </w:numPr>
      <w:contextualSpacing/>
    </w:pPr>
  </w:style>
  <w:style w:type="paragraph" w:styleId="ListNumber3">
    <w:name w:val="List Number 3"/>
    <w:basedOn w:val="Normal"/>
    <w:semiHidden/>
    <w:unhideWhenUsed/>
    <w:rsid w:val="006825F3"/>
    <w:pPr>
      <w:numPr>
        <w:numId w:val="36"/>
      </w:numPr>
      <w:contextualSpacing/>
    </w:pPr>
  </w:style>
  <w:style w:type="paragraph" w:styleId="ListNumber4">
    <w:name w:val="List Number 4"/>
    <w:basedOn w:val="Normal"/>
    <w:semiHidden/>
    <w:unhideWhenUsed/>
    <w:rsid w:val="006825F3"/>
    <w:pPr>
      <w:numPr>
        <w:numId w:val="37"/>
      </w:numPr>
      <w:contextualSpacing/>
    </w:pPr>
  </w:style>
  <w:style w:type="paragraph" w:styleId="ListNumber5">
    <w:name w:val="List Number 5"/>
    <w:basedOn w:val="Normal"/>
    <w:semiHidden/>
    <w:unhideWhenUsed/>
    <w:rsid w:val="006825F3"/>
    <w:pPr>
      <w:numPr>
        <w:numId w:val="3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825F3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C0504D" w:themeColor="accent2"/>
        <w:bottom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9BBB59" w:themeColor="accent3"/>
        <w:bottom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8064A2" w:themeColor="accent4"/>
        <w:bottom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4BACC6" w:themeColor="accent5"/>
        <w:bottom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79646" w:themeColor="accent6"/>
        <w:bottom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6825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/>
      <w:jc w:val="both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6825F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6825F3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unhideWhenUsed/>
    <w:rsid w:val="006825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6825F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825F3"/>
    <w:pPr>
      <w:jc w:val="both"/>
    </w:pPr>
  </w:style>
  <w:style w:type="paragraph" w:styleId="NormalWeb">
    <w:name w:val="Normal (Web)"/>
    <w:basedOn w:val="Normal"/>
    <w:semiHidden/>
    <w:unhideWhenUsed/>
    <w:rsid w:val="006825F3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6825F3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6825F3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semiHidden/>
    <w:rsid w:val="006825F3"/>
  </w:style>
  <w:style w:type="character" w:styleId="PageNumber">
    <w:name w:val="page number"/>
    <w:basedOn w:val="DefaultParagraphFont"/>
    <w:semiHidden/>
    <w:unhideWhenUsed/>
    <w:rsid w:val="006825F3"/>
  </w:style>
  <w:style w:type="table" w:customStyle="1" w:styleId="PlainTable1">
    <w:name w:val="Plain Table 1"/>
    <w:basedOn w:val="TableNormal"/>
    <w:uiPriority w:val="41"/>
    <w:rsid w:val="006825F3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6825F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6825F3"/>
    <w:pPr>
      <w:spacing w:before="0"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6825F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527F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527F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6825F3"/>
  </w:style>
  <w:style w:type="character" w:customStyle="1" w:styleId="SalutationChar">
    <w:name w:val="Salutation Char"/>
    <w:basedOn w:val="DefaultParagraphFont"/>
    <w:link w:val="Salutation"/>
    <w:semiHidden/>
    <w:rsid w:val="006825F3"/>
  </w:style>
  <w:style w:type="paragraph" w:styleId="Signature">
    <w:name w:val="Signature"/>
    <w:basedOn w:val="Normal"/>
    <w:link w:val="SignatureChar"/>
    <w:semiHidden/>
    <w:unhideWhenUsed/>
    <w:rsid w:val="006825F3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6825F3"/>
  </w:style>
  <w:style w:type="character" w:customStyle="1" w:styleId="SmartHyperlink">
    <w:name w:val="Smart Hyperlink"/>
    <w:basedOn w:val="DefaultParagraphFont"/>
    <w:uiPriority w:val="99"/>
    <w:semiHidden/>
    <w:unhideWhenUsed/>
    <w:rsid w:val="006825F3"/>
    <w:rPr>
      <w:u w:val="dotted"/>
    </w:rPr>
  </w:style>
  <w:style w:type="character" w:styleId="Strong">
    <w:name w:val="Strong"/>
    <w:basedOn w:val="DefaultParagraphFont"/>
    <w:semiHidden/>
    <w:unhideWhenUsed/>
    <w:qFormat/>
    <w:rsid w:val="006825F3"/>
    <w:rPr>
      <w:b/>
      <w:bCs/>
    </w:rPr>
  </w:style>
  <w:style w:type="paragraph" w:styleId="Subtitle">
    <w:name w:val="Subtitle"/>
    <w:basedOn w:val="Normal"/>
    <w:link w:val="SubtitleChar"/>
    <w:semiHidden/>
    <w:unhideWhenUsed/>
    <w:qFormat/>
    <w:rsid w:val="00011FB3"/>
    <w:pPr>
      <w:numPr>
        <w:ilvl w:val="1"/>
      </w:numPr>
      <w:spacing w:after="160"/>
      <w:ind w:left="-2218"/>
      <w:contextualSpacing/>
      <w:jc w:val="center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011FB3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825F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825F3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6825F3"/>
    <w:pPr>
      <w:spacing w:before="60" w:after="14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6825F3"/>
    <w:pPr>
      <w:spacing w:before="60" w:after="14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6825F3"/>
    <w:pPr>
      <w:spacing w:before="60" w:after="14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6825F3"/>
    <w:pPr>
      <w:spacing w:before="60" w:after="14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6825F3"/>
    <w:pPr>
      <w:spacing w:before="60" w:after="14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6825F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6825F3"/>
    <w:pPr>
      <w:spacing w:after="0"/>
    </w:pPr>
  </w:style>
  <w:style w:type="table" w:styleId="TableProfessional">
    <w:name w:val="Table Professional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"/>
    <w:unhideWhenUsed/>
    <w:qFormat/>
    <w:rsid w:val="003F347D"/>
    <w:pPr>
      <w:spacing w:after="360" w:line="312" w:lineRule="auto"/>
      <w:ind w:left="-2218"/>
      <w:contextualSpacing/>
      <w:jc w:val="center"/>
    </w:pPr>
    <w:rPr>
      <w:rFonts w:asciiTheme="majorHAnsi" w:eastAsiaTheme="majorEastAsia" w:hAnsiTheme="majorHAnsi" w:cstheme="majorBidi"/>
      <w:caps/>
      <w:spacing w:val="8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F347D"/>
    <w:rPr>
      <w:rFonts w:asciiTheme="majorHAnsi" w:eastAsiaTheme="majorEastAsia" w:hAnsiTheme="majorHAnsi" w:cstheme="majorBidi"/>
      <w:caps/>
      <w:spacing w:val="80"/>
      <w:sz w:val="44"/>
      <w:szCs w:val="56"/>
    </w:rPr>
  </w:style>
  <w:style w:type="paragraph" w:styleId="TOAHeading">
    <w:name w:val="toa heading"/>
    <w:basedOn w:val="Normal"/>
    <w:next w:val="Normal"/>
    <w:semiHidden/>
    <w:unhideWhenUsed/>
    <w:rsid w:val="006825F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6825F3"/>
  </w:style>
  <w:style w:type="paragraph" w:styleId="TOC2">
    <w:name w:val="toc 2"/>
    <w:basedOn w:val="Normal"/>
    <w:next w:val="Normal"/>
    <w:autoRedefine/>
    <w:semiHidden/>
    <w:unhideWhenUsed/>
    <w:rsid w:val="006825F3"/>
    <w:pPr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6825F3"/>
    <w:pPr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6825F3"/>
    <w:pPr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6825F3"/>
    <w:pPr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6825F3"/>
    <w:pPr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6825F3"/>
    <w:pPr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6825F3"/>
    <w:pPr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6825F3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5E3A"/>
    <w:pPr>
      <w:contextualSpacing w:val="0"/>
      <w:jc w:val="both"/>
      <w:outlineLvl w:val="9"/>
    </w:pPr>
    <w:rPr>
      <w:rFonts w:eastAsiaTheme="majorEastAsia" w:cstheme="majorBidi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825F3"/>
    <w:rPr>
      <w:color w:val="808080"/>
      <w:shd w:val="clear" w:color="auto" w:fill="E6E6E6"/>
    </w:rPr>
  </w:style>
  <w:style w:type="numbering" w:customStyle="1" w:styleId="Multilevelbulletlist">
    <w:name w:val="Multilevel bullet list"/>
    <w:uiPriority w:val="99"/>
    <w:rsid w:val="00FD6F9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Sales_manager_resume_elega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F03CB66DEAD455AAA323A06EC24D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32242-B30A-431E-99A3-CEE8BFEA0444}"/>
      </w:docPartPr>
      <w:docPartBody>
        <w:p w:rsidR="00973B98" w:rsidRDefault="00F4182F">
          <w:pPr>
            <w:pStyle w:val="4F03CB66DEAD455AAA323A06EC24DD61"/>
          </w:pPr>
          <w:r w:rsidRPr="00640DA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583"/>
    <w:rsid w:val="0017594F"/>
    <w:rsid w:val="00205CB2"/>
    <w:rsid w:val="00223040"/>
    <w:rsid w:val="0027219F"/>
    <w:rsid w:val="00351E17"/>
    <w:rsid w:val="00973B98"/>
    <w:rsid w:val="00A00583"/>
    <w:rsid w:val="00AC1F87"/>
    <w:rsid w:val="00B4192C"/>
    <w:rsid w:val="00C269F8"/>
    <w:rsid w:val="00D310A9"/>
    <w:rsid w:val="00E82465"/>
    <w:rsid w:val="00EB1E3A"/>
    <w:rsid w:val="00F4182F"/>
    <w:rsid w:val="00F7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EAB74F815B42BA94D6D4750FAA5AD4">
    <w:name w:val="54EAB74F815B42BA94D6D4750FAA5AD4"/>
  </w:style>
  <w:style w:type="paragraph" w:customStyle="1" w:styleId="BA9B50C4304A487BB71D987FFD9E48A8">
    <w:name w:val="BA9B50C4304A487BB71D987FFD9E48A8"/>
  </w:style>
  <w:style w:type="paragraph" w:customStyle="1" w:styleId="56A34487A73F487CA9362FAB0CA42E0C">
    <w:name w:val="56A34487A73F487CA9362FAB0CA42E0C"/>
  </w:style>
  <w:style w:type="paragraph" w:customStyle="1" w:styleId="4A192851CB5646EFABBBA17CDA6F4B73">
    <w:name w:val="4A192851CB5646EFABBBA17CDA6F4B73"/>
  </w:style>
  <w:style w:type="paragraph" w:customStyle="1" w:styleId="D675D45EAA004DFF9FC5F5023D5ACBD3">
    <w:name w:val="D675D45EAA004DFF9FC5F5023D5ACBD3"/>
  </w:style>
  <w:style w:type="paragraph" w:customStyle="1" w:styleId="C7ED4244EB304BDBBDE4E80BCA4293A3">
    <w:name w:val="C7ED4244EB304BDBBDE4E80BCA4293A3"/>
  </w:style>
  <w:style w:type="paragraph" w:customStyle="1" w:styleId="05BB82BA7562484D95252D2FF8330407">
    <w:name w:val="05BB82BA7562484D95252D2FF8330407"/>
  </w:style>
  <w:style w:type="paragraph" w:customStyle="1" w:styleId="B2A3D3850A054D1F99953C4C2501DFBC">
    <w:name w:val="B2A3D3850A054D1F99953C4C2501DFBC"/>
  </w:style>
  <w:style w:type="paragraph" w:customStyle="1" w:styleId="9D9C68C362EA47EC83CFADD97582DB9A">
    <w:name w:val="9D9C68C362EA47EC83CFADD97582DB9A"/>
  </w:style>
  <w:style w:type="paragraph" w:customStyle="1" w:styleId="B171A2683F584C0B8D063006C54CCF1B">
    <w:name w:val="B171A2683F584C0B8D063006C54CCF1B"/>
  </w:style>
  <w:style w:type="paragraph" w:customStyle="1" w:styleId="A331FEBE26B24A36BF6F700234FC7F0B">
    <w:name w:val="A331FEBE26B24A36BF6F700234FC7F0B"/>
  </w:style>
  <w:style w:type="paragraph" w:customStyle="1" w:styleId="A2F2B0D9C342492E9A4C458E38E5A60A">
    <w:name w:val="A2F2B0D9C342492E9A4C458E38E5A60A"/>
  </w:style>
  <w:style w:type="paragraph" w:customStyle="1" w:styleId="B602E6F5B1AB4B60A3929F444CD9F5C1">
    <w:name w:val="B602E6F5B1AB4B60A3929F444CD9F5C1"/>
  </w:style>
  <w:style w:type="paragraph" w:customStyle="1" w:styleId="F6BDB69AA2374538947D0F794EB82A9D">
    <w:name w:val="F6BDB69AA2374538947D0F794EB82A9D"/>
  </w:style>
  <w:style w:type="paragraph" w:customStyle="1" w:styleId="DEF7322F8471411B9A266F14B7F3F9CA">
    <w:name w:val="DEF7322F8471411B9A266F14B7F3F9CA"/>
  </w:style>
  <w:style w:type="paragraph" w:customStyle="1" w:styleId="2ADD3845F20A43F19CABCDFFC8F18284">
    <w:name w:val="2ADD3845F20A43F19CABCDFFC8F18284"/>
  </w:style>
  <w:style w:type="paragraph" w:customStyle="1" w:styleId="52C3BB91C76F4B339A63D8C62BE5A2DD">
    <w:name w:val="52C3BB91C76F4B339A63D8C62BE5A2DD"/>
  </w:style>
  <w:style w:type="paragraph" w:customStyle="1" w:styleId="1F253A4F578449B8BD053EF2AFA6483D">
    <w:name w:val="1F253A4F578449B8BD053EF2AFA6483D"/>
  </w:style>
  <w:style w:type="paragraph" w:customStyle="1" w:styleId="4F03CB66DEAD455AAA323A06EC24DD61">
    <w:name w:val="4F03CB66DEAD455AAA323A06EC24DD61"/>
  </w:style>
  <w:style w:type="paragraph" w:customStyle="1" w:styleId="504C7C5AF3CA4794BD2226D2B585C9CB">
    <w:name w:val="504C7C5AF3CA4794BD2226D2B585C9CB"/>
  </w:style>
  <w:style w:type="paragraph" w:customStyle="1" w:styleId="0E6D3C1C240E40ADBEAE8E1E63375BCE">
    <w:name w:val="0E6D3C1C240E40ADBEAE8E1E63375BCE"/>
  </w:style>
  <w:style w:type="paragraph" w:customStyle="1" w:styleId="46D3723354A04FE9806A1B4F390AD1DE">
    <w:name w:val="46D3723354A04FE9806A1B4F390AD1DE"/>
  </w:style>
  <w:style w:type="paragraph" w:customStyle="1" w:styleId="6AAAAF4ECD82426AB9CB3322083D3B96">
    <w:name w:val="6AAAAF4ECD82426AB9CB3322083D3B96"/>
  </w:style>
  <w:style w:type="paragraph" w:customStyle="1" w:styleId="F3A87F4E878D4F9691633C8F22A68AF3">
    <w:name w:val="F3A87F4E878D4F9691633C8F22A68AF3"/>
  </w:style>
  <w:style w:type="paragraph" w:customStyle="1" w:styleId="DB3EAABBCF534B698B68715657051145">
    <w:name w:val="DB3EAABBCF534B698B68715657051145"/>
  </w:style>
  <w:style w:type="paragraph" w:customStyle="1" w:styleId="E665449054294644ADE863440EB7BDA7">
    <w:name w:val="E665449054294644ADE863440EB7BDA7"/>
  </w:style>
  <w:style w:type="paragraph" w:customStyle="1" w:styleId="9A08DD64216D40F88CA24EB590E3D79F">
    <w:name w:val="9A08DD64216D40F88CA24EB590E3D79F"/>
  </w:style>
  <w:style w:type="paragraph" w:customStyle="1" w:styleId="8C04103E838044C59C80D8403A6AD6BF">
    <w:name w:val="8C04103E838044C59C80D8403A6AD6BF"/>
  </w:style>
  <w:style w:type="paragraph" w:customStyle="1" w:styleId="C4FE7588A5664437921DE10FD871DC03">
    <w:name w:val="C4FE7588A5664437921DE10FD871DC03"/>
  </w:style>
  <w:style w:type="paragraph" w:customStyle="1" w:styleId="A483D405EE0F4453A8A252739FE4EC47">
    <w:name w:val="A483D405EE0F4453A8A252739FE4EC47"/>
  </w:style>
  <w:style w:type="paragraph" w:customStyle="1" w:styleId="F0E5DBBBCDB946A2BBF79616F61725B5">
    <w:name w:val="F0E5DBBBCDB946A2BBF79616F61725B5"/>
  </w:style>
  <w:style w:type="paragraph" w:customStyle="1" w:styleId="9E42F2A5CB414BACB99FFA27D96D1719">
    <w:name w:val="9E42F2A5CB414BACB99FFA27D96D1719"/>
  </w:style>
  <w:style w:type="paragraph" w:customStyle="1" w:styleId="894434CB5A944F0FB56EBB14B217B56B">
    <w:name w:val="894434CB5A944F0FB56EBB14B217B56B"/>
  </w:style>
  <w:style w:type="paragraph" w:customStyle="1" w:styleId="9D7636579D5349EF89184B3DAC82767B">
    <w:name w:val="9D7636579D5349EF89184B3DAC82767B"/>
    <w:rsid w:val="00A00583"/>
  </w:style>
  <w:style w:type="paragraph" w:customStyle="1" w:styleId="5C781BC4242A4D41A566691AAB88C9EA">
    <w:name w:val="5C781BC4242A4D41A566691AAB88C9EA"/>
    <w:rsid w:val="00A00583"/>
  </w:style>
  <w:style w:type="paragraph" w:customStyle="1" w:styleId="8ED8905A6E19472FB47225E8D9B409F4">
    <w:name w:val="8ED8905A6E19472FB47225E8D9B409F4"/>
    <w:rsid w:val="00A00583"/>
  </w:style>
  <w:style w:type="paragraph" w:customStyle="1" w:styleId="2C195193688144D795A3AE8A988B786F">
    <w:name w:val="2C195193688144D795A3AE8A988B786F"/>
    <w:rsid w:val="00A00583"/>
  </w:style>
  <w:style w:type="paragraph" w:customStyle="1" w:styleId="78201B02903F434087908039B56B16CF">
    <w:name w:val="78201B02903F434087908039B56B16CF"/>
    <w:rsid w:val="00A00583"/>
  </w:style>
  <w:style w:type="paragraph" w:customStyle="1" w:styleId="B7FD7EA3AADD47EFB89211A38B484074">
    <w:name w:val="B7FD7EA3AADD47EFB89211A38B484074"/>
    <w:rsid w:val="00A00583"/>
  </w:style>
  <w:style w:type="paragraph" w:customStyle="1" w:styleId="3B529C48C6784BAB82744DF250D03624">
    <w:name w:val="3B529C48C6784BAB82744DF250D03624"/>
    <w:rsid w:val="00A00583"/>
  </w:style>
  <w:style w:type="paragraph" w:customStyle="1" w:styleId="D554D5D2FEA649D58680BED895E9E18A">
    <w:name w:val="D554D5D2FEA649D58680BED895E9E18A"/>
    <w:rsid w:val="00A00583"/>
  </w:style>
  <w:style w:type="paragraph" w:customStyle="1" w:styleId="E39E81756CC34933A703AB0EA755D53E">
    <w:name w:val="E39E81756CC34933A703AB0EA755D53E"/>
    <w:rsid w:val="00A00583"/>
  </w:style>
  <w:style w:type="paragraph" w:customStyle="1" w:styleId="BF1293B8AB1B4047876487F7090CE7C2">
    <w:name w:val="BF1293B8AB1B4047876487F7090CE7C2"/>
    <w:rsid w:val="00A00583"/>
  </w:style>
  <w:style w:type="paragraph" w:customStyle="1" w:styleId="B4138242DA66462D8E62A6BAADD329AB">
    <w:name w:val="B4138242DA66462D8E62A6BAADD329AB"/>
    <w:rsid w:val="00A00583"/>
  </w:style>
  <w:style w:type="paragraph" w:customStyle="1" w:styleId="AC801DE4450F4B3980AA36120994BE2F">
    <w:name w:val="AC801DE4450F4B3980AA36120994BE2F"/>
    <w:rsid w:val="00A00583"/>
  </w:style>
  <w:style w:type="paragraph" w:customStyle="1" w:styleId="57311634F2E34D7185D0F68CC0B0DFBC">
    <w:name w:val="57311634F2E34D7185D0F68CC0B0DFBC"/>
    <w:rsid w:val="00A00583"/>
  </w:style>
  <w:style w:type="paragraph" w:customStyle="1" w:styleId="36CBC38D7F7A41858B16D622CFD92B71">
    <w:name w:val="36CBC38D7F7A41858B16D622CFD92B71"/>
    <w:rsid w:val="00A00583"/>
  </w:style>
  <w:style w:type="paragraph" w:customStyle="1" w:styleId="95F07CA3C87C4129952B98B5728CD91A">
    <w:name w:val="95F07CA3C87C4129952B98B5728CD91A"/>
    <w:rsid w:val="00A00583"/>
  </w:style>
  <w:style w:type="paragraph" w:customStyle="1" w:styleId="D313CC3132FF4741B8E60FA35AF5BCDC">
    <w:name w:val="D313CC3132FF4741B8E60FA35AF5BCDC"/>
    <w:rsid w:val="00A00583"/>
  </w:style>
  <w:style w:type="paragraph" w:customStyle="1" w:styleId="82589C637AEB452DB860AFB5DE8D1D46">
    <w:name w:val="82589C637AEB452DB860AFB5DE8D1D46"/>
    <w:rsid w:val="00A00583"/>
  </w:style>
  <w:style w:type="paragraph" w:customStyle="1" w:styleId="1E2C4A15C71B4F7AAB575B41C8801DE7">
    <w:name w:val="1E2C4A15C71B4F7AAB575B41C8801DE7"/>
    <w:rsid w:val="00A00583"/>
  </w:style>
  <w:style w:type="paragraph" w:customStyle="1" w:styleId="D3ED538FE1294BE9834F46C2B0D530C9">
    <w:name w:val="D3ED538FE1294BE9834F46C2B0D530C9"/>
    <w:rsid w:val="00A00583"/>
  </w:style>
  <w:style w:type="paragraph" w:customStyle="1" w:styleId="2DEBAA177286499FA6DA296979B06741">
    <w:name w:val="2DEBAA177286499FA6DA296979B06741"/>
    <w:rsid w:val="00A00583"/>
  </w:style>
  <w:style w:type="paragraph" w:customStyle="1" w:styleId="D1A0363B1B8545F3AA026DC541550117">
    <w:name w:val="D1A0363B1B8545F3AA026DC541550117"/>
    <w:rsid w:val="00A00583"/>
  </w:style>
  <w:style w:type="paragraph" w:customStyle="1" w:styleId="30073C3517E44B4FA58CC03EB3B3421F">
    <w:name w:val="30073C3517E44B4FA58CC03EB3B3421F"/>
    <w:rsid w:val="00A00583"/>
  </w:style>
  <w:style w:type="paragraph" w:customStyle="1" w:styleId="0CDF8628C3894270BDEF208ADA6EB196">
    <w:name w:val="0CDF8628C3894270BDEF208ADA6EB196"/>
    <w:rsid w:val="00A00583"/>
  </w:style>
  <w:style w:type="paragraph" w:customStyle="1" w:styleId="185B08C428C841878F5FFDB46C9E860A">
    <w:name w:val="185B08C428C841878F5FFDB46C9E860A"/>
    <w:rsid w:val="00A0058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EAB74F815B42BA94D6D4750FAA5AD4">
    <w:name w:val="54EAB74F815B42BA94D6D4750FAA5AD4"/>
  </w:style>
  <w:style w:type="paragraph" w:customStyle="1" w:styleId="BA9B50C4304A487BB71D987FFD9E48A8">
    <w:name w:val="BA9B50C4304A487BB71D987FFD9E48A8"/>
  </w:style>
  <w:style w:type="paragraph" w:customStyle="1" w:styleId="56A34487A73F487CA9362FAB0CA42E0C">
    <w:name w:val="56A34487A73F487CA9362FAB0CA42E0C"/>
  </w:style>
  <w:style w:type="paragraph" w:customStyle="1" w:styleId="4A192851CB5646EFABBBA17CDA6F4B73">
    <w:name w:val="4A192851CB5646EFABBBA17CDA6F4B73"/>
  </w:style>
  <w:style w:type="paragraph" w:customStyle="1" w:styleId="D675D45EAA004DFF9FC5F5023D5ACBD3">
    <w:name w:val="D675D45EAA004DFF9FC5F5023D5ACBD3"/>
  </w:style>
  <w:style w:type="paragraph" w:customStyle="1" w:styleId="C7ED4244EB304BDBBDE4E80BCA4293A3">
    <w:name w:val="C7ED4244EB304BDBBDE4E80BCA4293A3"/>
  </w:style>
  <w:style w:type="paragraph" w:customStyle="1" w:styleId="05BB82BA7562484D95252D2FF8330407">
    <w:name w:val="05BB82BA7562484D95252D2FF8330407"/>
  </w:style>
  <w:style w:type="paragraph" w:customStyle="1" w:styleId="B2A3D3850A054D1F99953C4C2501DFBC">
    <w:name w:val="B2A3D3850A054D1F99953C4C2501DFBC"/>
  </w:style>
  <w:style w:type="paragraph" w:customStyle="1" w:styleId="9D9C68C362EA47EC83CFADD97582DB9A">
    <w:name w:val="9D9C68C362EA47EC83CFADD97582DB9A"/>
  </w:style>
  <w:style w:type="paragraph" w:customStyle="1" w:styleId="B171A2683F584C0B8D063006C54CCF1B">
    <w:name w:val="B171A2683F584C0B8D063006C54CCF1B"/>
  </w:style>
  <w:style w:type="paragraph" w:customStyle="1" w:styleId="A331FEBE26B24A36BF6F700234FC7F0B">
    <w:name w:val="A331FEBE26B24A36BF6F700234FC7F0B"/>
  </w:style>
  <w:style w:type="paragraph" w:customStyle="1" w:styleId="A2F2B0D9C342492E9A4C458E38E5A60A">
    <w:name w:val="A2F2B0D9C342492E9A4C458E38E5A60A"/>
  </w:style>
  <w:style w:type="paragraph" w:customStyle="1" w:styleId="B602E6F5B1AB4B60A3929F444CD9F5C1">
    <w:name w:val="B602E6F5B1AB4B60A3929F444CD9F5C1"/>
  </w:style>
  <w:style w:type="paragraph" w:customStyle="1" w:styleId="F6BDB69AA2374538947D0F794EB82A9D">
    <w:name w:val="F6BDB69AA2374538947D0F794EB82A9D"/>
  </w:style>
  <w:style w:type="paragraph" w:customStyle="1" w:styleId="DEF7322F8471411B9A266F14B7F3F9CA">
    <w:name w:val="DEF7322F8471411B9A266F14B7F3F9CA"/>
  </w:style>
  <w:style w:type="paragraph" w:customStyle="1" w:styleId="2ADD3845F20A43F19CABCDFFC8F18284">
    <w:name w:val="2ADD3845F20A43F19CABCDFFC8F18284"/>
  </w:style>
  <w:style w:type="paragraph" w:customStyle="1" w:styleId="52C3BB91C76F4B339A63D8C62BE5A2DD">
    <w:name w:val="52C3BB91C76F4B339A63D8C62BE5A2DD"/>
  </w:style>
  <w:style w:type="paragraph" w:customStyle="1" w:styleId="1F253A4F578449B8BD053EF2AFA6483D">
    <w:name w:val="1F253A4F578449B8BD053EF2AFA6483D"/>
  </w:style>
  <w:style w:type="paragraph" w:customStyle="1" w:styleId="4F03CB66DEAD455AAA323A06EC24DD61">
    <w:name w:val="4F03CB66DEAD455AAA323A06EC24DD61"/>
  </w:style>
  <w:style w:type="paragraph" w:customStyle="1" w:styleId="504C7C5AF3CA4794BD2226D2B585C9CB">
    <w:name w:val="504C7C5AF3CA4794BD2226D2B585C9CB"/>
  </w:style>
  <w:style w:type="paragraph" w:customStyle="1" w:styleId="0E6D3C1C240E40ADBEAE8E1E63375BCE">
    <w:name w:val="0E6D3C1C240E40ADBEAE8E1E63375BCE"/>
  </w:style>
  <w:style w:type="paragraph" w:customStyle="1" w:styleId="46D3723354A04FE9806A1B4F390AD1DE">
    <w:name w:val="46D3723354A04FE9806A1B4F390AD1DE"/>
  </w:style>
  <w:style w:type="paragraph" w:customStyle="1" w:styleId="6AAAAF4ECD82426AB9CB3322083D3B96">
    <w:name w:val="6AAAAF4ECD82426AB9CB3322083D3B96"/>
  </w:style>
  <w:style w:type="paragraph" w:customStyle="1" w:styleId="F3A87F4E878D4F9691633C8F22A68AF3">
    <w:name w:val="F3A87F4E878D4F9691633C8F22A68AF3"/>
  </w:style>
  <w:style w:type="paragraph" w:customStyle="1" w:styleId="DB3EAABBCF534B698B68715657051145">
    <w:name w:val="DB3EAABBCF534B698B68715657051145"/>
  </w:style>
  <w:style w:type="paragraph" w:customStyle="1" w:styleId="E665449054294644ADE863440EB7BDA7">
    <w:name w:val="E665449054294644ADE863440EB7BDA7"/>
  </w:style>
  <w:style w:type="paragraph" w:customStyle="1" w:styleId="9A08DD64216D40F88CA24EB590E3D79F">
    <w:name w:val="9A08DD64216D40F88CA24EB590E3D79F"/>
  </w:style>
  <w:style w:type="paragraph" w:customStyle="1" w:styleId="8C04103E838044C59C80D8403A6AD6BF">
    <w:name w:val="8C04103E838044C59C80D8403A6AD6BF"/>
  </w:style>
  <w:style w:type="paragraph" w:customStyle="1" w:styleId="C4FE7588A5664437921DE10FD871DC03">
    <w:name w:val="C4FE7588A5664437921DE10FD871DC03"/>
  </w:style>
  <w:style w:type="paragraph" w:customStyle="1" w:styleId="A483D405EE0F4453A8A252739FE4EC47">
    <w:name w:val="A483D405EE0F4453A8A252739FE4EC47"/>
  </w:style>
  <w:style w:type="paragraph" w:customStyle="1" w:styleId="F0E5DBBBCDB946A2BBF79616F61725B5">
    <w:name w:val="F0E5DBBBCDB946A2BBF79616F61725B5"/>
  </w:style>
  <w:style w:type="paragraph" w:customStyle="1" w:styleId="9E42F2A5CB414BACB99FFA27D96D1719">
    <w:name w:val="9E42F2A5CB414BACB99FFA27D96D1719"/>
  </w:style>
  <w:style w:type="paragraph" w:customStyle="1" w:styleId="894434CB5A944F0FB56EBB14B217B56B">
    <w:name w:val="894434CB5A944F0FB56EBB14B217B56B"/>
  </w:style>
  <w:style w:type="paragraph" w:customStyle="1" w:styleId="9D7636579D5349EF89184B3DAC82767B">
    <w:name w:val="9D7636579D5349EF89184B3DAC82767B"/>
    <w:rsid w:val="00A00583"/>
  </w:style>
  <w:style w:type="paragraph" w:customStyle="1" w:styleId="5C781BC4242A4D41A566691AAB88C9EA">
    <w:name w:val="5C781BC4242A4D41A566691AAB88C9EA"/>
    <w:rsid w:val="00A00583"/>
  </w:style>
  <w:style w:type="paragraph" w:customStyle="1" w:styleId="8ED8905A6E19472FB47225E8D9B409F4">
    <w:name w:val="8ED8905A6E19472FB47225E8D9B409F4"/>
    <w:rsid w:val="00A00583"/>
  </w:style>
  <w:style w:type="paragraph" w:customStyle="1" w:styleId="2C195193688144D795A3AE8A988B786F">
    <w:name w:val="2C195193688144D795A3AE8A988B786F"/>
    <w:rsid w:val="00A00583"/>
  </w:style>
  <w:style w:type="paragraph" w:customStyle="1" w:styleId="78201B02903F434087908039B56B16CF">
    <w:name w:val="78201B02903F434087908039B56B16CF"/>
    <w:rsid w:val="00A00583"/>
  </w:style>
  <w:style w:type="paragraph" w:customStyle="1" w:styleId="B7FD7EA3AADD47EFB89211A38B484074">
    <w:name w:val="B7FD7EA3AADD47EFB89211A38B484074"/>
    <w:rsid w:val="00A00583"/>
  </w:style>
  <w:style w:type="paragraph" w:customStyle="1" w:styleId="3B529C48C6784BAB82744DF250D03624">
    <w:name w:val="3B529C48C6784BAB82744DF250D03624"/>
    <w:rsid w:val="00A00583"/>
  </w:style>
  <w:style w:type="paragraph" w:customStyle="1" w:styleId="D554D5D2FEA649D58680BED895E9E18A">
    <w:name w:val="D554D5D2FEA649D58680BED895E9E18A"/>
    <w:rsid w:val="00A00583"/>
  </w:style>
  <w:style w:type="paragraph" w:customStyle="1" w:styleId="E39E81756CC34933A703AB0EA755D53E">
    <w:name w:val="E39E81756CC34933A703AB0EA755D53E"/>
    <w:rsid w:val="00A00583"/>
  </w:style>
  <w:style w:type="paragraph" w:customStyle="1" w:styleId="BF1293B8AB1B4047876487F7090CE7C2">
    <w:name w:val="BF1293B8AB1B4047876487F7090CE7C2"/>
    <w:rsid w:val="00A00583"/>
  </w:style>
  <w:style w:type="paragraph" w:customStyle="1" w:styleId="B4138242DA66462D8E62A6BAADD329AB">
    <w:name w:val="B4138242DA66462D8E62A6BAADD329AB"/>
    <w:rsid w:val="00A00583"/>
  </w:style>
  <w:style w:type="paragraph" w:customStyle="1" w:styleId="AC801DE4450F4B3980AA36120994BE2F">
    <w:name w:val="AC801DE4450F4B3980AA36120994BE2F"/>
    <w:rsid w:val="00A00583"/>
  </w:style>
  <w:style w:type="paragraph" w:customStyle="1" w:styleId="57311634F2E34D7185D0F68CC0B0DFBC">
    <w:name w:val="57311634F2E34D7185D0F68CC0B0DFBC"/>
    <w:rsid w:val="00A00583"/>
  </w:style>
  <w:style w:type="paragraph" w:customStyle="1" w:styleId="36CBC38D7F7A41858B16D622CFD92B71">
    <w:name w:val="36CBC38D7F7A41858B16D622CFD92B71"/>
    <w:rsid w:val="00A00583"/>
  </w:style>
  <w:style w:type="paragraph" w:customStyle="1" w:styleId="95F07CA3C87C4129952B98B5728CD91A">
    <w:name w:val="95F07CA3C87C4129952B98B5728CD91A"/>
    <w:rsid w:val="00A00583"/>
  </w:style>
  <w:style w:type="paragraph" w:customStyle="1" w:styleId="D313CC3132FF4741B8E60FA35AF5BCDC">
    <w:name w:val="D313CC3132FF4741B8E60FA35AF5BCDC"/>
    <w:rsid w:val="00A00583"/>
  </w:style>
  <w:style w:type="paragraph" w:customStyle="1" w:styleId="82589C637AEB452DB860AFB5DE8D1D46">
    <w:name w:val="82589C637AEB452DB860AFB5DE8D1D46"/>
    <w:rsid w:val="00A00583"/>
  </w:style>
  <w:style w:type="paragraph" w:customStyle="1" w:styleId="1E2C4A15C71B4F7AAB575B41C8801DE7">
    <w:name w:val="1E2C4A15C71B4F7AAB575B41C8801DE7"/>
    <w:rsid w:val="00A00583"/>
  </w:style>
  <w:style w:type="paragraph" w:customStyle="1" w:styleId="D3ED538FE1294BE9834F46C2B0D530C9">
    <w:name w:val="D3ED538FE1294BE9834F46C2B0D530C9"/>
    <w:rsid w:val="00A00583"/>
  </w:style>
  <w:style w:type="paragraph" w:customStyle="1" w:styleId="2DEBAA177286499FA6DA296979B06741">
    <w:name w:val="2DEBAA177286499FA6DA296979B06741"/>
    <w:rsid w:val="00A00583"/>
  </w:style>
  <w:style w:type="paragraph" w:customStyle="1" w:styleId="D1A0363B1B8545F3AA026DC541550117">
    <w:name w:val="D1A0363B1B8545F3AA026DC541550117"/>
    <w:rsid w:val="00A00583"/>
  </w:style>
  <w:style w:type="paragraph" w:customStyle="1" w:styleId="30073C3517E44B4FA58CC03EB3B3421F">
    <w:name w:val="30073C3517E44B4FA58CC03EB3B3421F"/>
    <w:rsid w:val="00A00583"/>
  </w:style>
  <w:style w:type="paragraph" w:customStyle="1" w:styleId="0CDF8628C3894270BDEF208ADA6EB196">
    <w:name w:val="0CDF8628C3894270BDEF208ADA6EB196"/>
    <w:rsid w:val="00A00583"/>
  </w:style>
  <w:style w:type="paragraph" w:customStyle="1" w:styleId="185B08C428C841878F5FFDB46C9E860A">
    <w:name w:val="185B08C428C841878F5FFDB46C9E860A"/>
    <w:rsid w:val="00A005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ales Manager resume">
      <a:majorFont>
        <a:latin typeface="Garamond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Sales_manager_resume_elegant</Template>
  <TotalTime>1</TotalTime>
  <Pages>2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2</cp:revision>
  <cp:lastPrinted>2021-08-05T15:22:00Z</cp:lastPrinted>
  <dcterms:created xsi:type="dcterms:W3CDTF">2025-02-01T02:50:00Z</dcterms:created>
  <dcterms:modified xsi:type="dcterms:W3CDTF">2025-02-01T02:50:00Z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TC063695071033</vt:lpwstr>
  </property>
  <property fmtid="{D5CDD505-2E9C-101B-9397-08002B2CF9AE}" pid="3" name="ContentTypeId">
    <vt:lpwstr>0x010100AA3F7D94069FF64A86F7DFF56D60E3BE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