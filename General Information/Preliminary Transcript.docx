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40A914" w14:textId="031EFD55" w:rsidR="00734C3D" w:rsidRPr="00D40C43" w:rsidRDefault="00734C3D" w:rsidP="00734C3D">
      <w:pPr>
        <w:spacing w:after="0"/>
        <w:rPr>
          <w:rFonts w:cstheme="minorHAnsi"/>
          <w:sz w:val="20"/>
          <w:szCs w:val="20"/>
        </w:rPr>
      </w:pPr>
      <w:bookmarkStart w:id="0" w:name="_GoBack"/>
      <w:bookmarkEnd w:id="0"/>
    </w:p>
    <w:p w14:paraId="2137B77F" w14:textId="7B6C5644" w:rsidR="008A4B59" w:rsidRPr="00D40C43" w:rsidRDefault="008A4B59" w:rsidP="00734C3D">
      <w:pPr>
        <w:spacing w:after="0"/>
        <w:rPr>
          <w:rFonts w:cstheme="minorHAnsi"/>
          <w:sz w:val="20"/>
          <w:szCs w:val="20"/>
        </w:rPr>
      </w:pPr>
    </w:p>
    <w:p w14:paraId="0636617F" w14:textId="6F47031A" w:rsidR="00D40C43" w:rsidRPr="00D40C43" w:rsidRDefault="00D40C43" w:rsidP="00734C3D">
      <w:pPr>
        <w:spacing w:after="0"/>
        <w:rPr>
          <w:rFonts w:cstheme="minorHAnsi"/>
          <w:sz w:val="20"/>
          <w:szCs w:val="20"/>
        </w:rPr>
      </w:pPr>
    </w:p>
    <w:p w14:paraId="79B9DEA2" w14:textId="5410227A" w:rsidR="00D40C43" w:rsidRPr="00F00609" w:rsidRDefault="00D40C43" w:rsidP="00734C3D">
      <w:pPr>
        <w:spacing w:after="0"/>
        <w:rPr>
          <w:rFonts w:cstheme="minorHAnsi"/>
          <w:sz w:val="10"/>
          <w:szCs w:val="10"/>
        </w:rPr>
      </w:pPr>
    </w:p>
    <w:p w14:paraId="3E177D6B" w14:textId="77777777" w:rsidR="003665EC" w:rsidRPr="003665EC" w:rsidRDefault="003665EC" w:rsidP="00734C3D">
      <w:pPr>
        <w:spacing w:after="0"/>
        <w:rPr>
          <w:rFonts w:cstheme="minorHAnsi"/>
          <w:sz w:val="10"/>
          <w:szCs w:val="10"/>
        </w:rPr>
      </w:pPr>
    </w:p>
    <w:tbl>
      <w:tblPr>
        <w:tblStyle w:val="TableGrid"/>
        <w:tblW w:w="0" w:type="auto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831"/>
        <w:gridCol w:w="4549"/>
      </w:tblGrid>
      <w:tr w:rsidR="00BF38D4" w:rsidRPr="00D40C43" w14:paraId="0E04DCE3" w14:textId="77777777" w:rsidTr="0068712A">
        <w:tc>
          <w:tcPr>
            <w:tcW w:w="5174" w:type="dxa"/>
            <w:gridSpan w:val="2"/>
            <w:vAlign w:val="center"/>
          </w:tcPr>
          <w:p w14:paraId="6F32E194" w14:textId="6A981E26" w:rsidR="00BF38D4" w:rsidRPr="00D40C43" w:rsidRDefault="00BF38D4" w:rsidP="00BF38D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D40C43">
              <w:rPr>
                <w:rFonts w:cstheme="minorHAnsi"/>
                <w:b/>
                <w:sz w:val="20"/>
                <w:szCs w:val="20"/>
              </w:rPr>
              <w:t>LA 105 Success in Higher Education (1 hr)</w:t>
            </w:r>
          </w:p>
        </w:tc>
      </w:tr>
      <w:tr w:rsidR="00BF38D4" w:rsidRPr="00D40C43" w14:paraId="0A32CEE7" w14:textId="77777777" w:rsidTr="001C6D43">
        <w:tc>
          <w:tcPr>
            <w:tcW w:w="625" w:type="dxa"/>
            <w:vAlign w:val="center"/>
          </w:tcPr>
          <w:p w14:paraId="105FC8AB" w14:textId="771C47ED" w:rsidR="00BF38D4" w:rsidRPr="00635563" w:rsidRDefault="00635563" w:rsidP="00BF38D4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Waived</w:t>
            </w:r>
          </w:p>
        </w:tc>
        <w:tc>
          <w:tcPr>
            <w:tcW w:w="4549" w:type="dxa"/>
            <w:vAlign w:val="center"/>
          </w:tcPr>
          <w:p w14:paraId="52405CBE" w14:textId="791AF2A1" w:rsidR="00BF38D4" w:rsidRPr="00A35BD8" w:rsidRDefault="00BF38D4" w:rsidP="00BF38D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35BD8">
              <w:rPr>
                <w:rFonts w:cstheme="minorHAnsi"/>
                <w:b/>
                <w:bCs/>
                <w:sz w:val="20"/>
                <w:szCs w:val="20"/>
              </w:rPr>
              <w:t>LA 105 Success in Higher Education</w:t>
            </w:r>
          </w:p>
        </w:tc>
      </w:tr>
      <w:tr w:rsidR="00BF38D4" w:rsidRPr="00D40C43" w14:paraId="339C77CD" w14:textId="77777777" w:rsidTr="0068712A">
        <w:tc>
          <w:tcPr>
            <w:tcW w:w="5174" w:type="dxa"/>
            <w:gridSpan w:val="2"/>
            <w:vAlign w:val="center"/>
          </w:tcPr>
          <w:p w14:paraId="00395C74" w14:textId="77777777" w:rsidR="00BF38D4" w:rsidRPr="00A35BD8" w:rsidRDefault="00BF38D4" w:rsidP="0068712A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8A4B59" w:rsidRPr="00D40C43" w14:paraId="6BD0F07F" w14:textId="77777777" w:rsidTr="0068712A">
        <w:tc>
          <w:tcPr>
            <w:tcW w:w="5174" w:type="dxa"/>
            <w:gridSpan w:val="2"/>
            <w:vAlign w:val="center"/>
          </w:tcPr>
          <w:p w14:paraId="71873A35" w14:textId="77777777" w:rsidR="008A4B59" w:rsidRPr="00A35BD8" w:rsidRDefault="008A4B59" w:rsidP="0068712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35BD8">
              <w:rPr>
                <w:rFonts w:cstheme="minorHAnsi"/>
                <w:b/>
                <w:bCs/>
                <w:sz w:val="20"/>
                <w:szCs w:val="20"/>
              </w:rPr>
              <w:t xml:space="preserve">Integrative General Education (27 </w:t>
            </w:r>
            <w:proofErr w:type="spellStart"/>
            <w:r w:rsidRPr="00A35BD8">
              <w:rPr>
                <w:rFonts w:cstheme="minorHAnsi"/>
                <w:b/>
                <w:bCs/>
                <w:sz w:val="20"/>
                <w:szCs w:val="20"/>
              </w:rPr>
              <w:t>hrs</w:t>
            </w:r>
            <w:proofErr w:type="spellEnd"/>
            <w:r w:rsidRPr="00A35BD8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</w:tr>
      <w:tr w:rsidR="00311D0B" w:rsidRPr="00D40C43" w14:paraId="737E182C" w14:textId="77777777" w:rsidTr="00311D0B">
        <w:tc>
          <w:tcPr>
            <w:tcW w:w="5174" w:type="dxa"/>
            <w:gridSpan w:val="2"/>
            <w:vAlign w:val="center"/>
          </w:tcPr>
          <w:p w14:paraId="01F6C8B2" w14:textId="14437D2E" w:rsidR="00311D0B" w:rsidRPr="00A35BD8" w:rsidRDefault="00311D0B" w:rsidP="00311D0B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A35BD8">
              <w:rPr>
                <w:rFonts w:cstheme="minorHAnsi"/>
                <w:b/>
                <w:bCs/>
                <w:sz w:val="20"/>
                <w:szCs w:val="20"/>
              </w:rPr>
              <w:t>Foundational Courses</w:t>
            </w:r>
          </w:p>
        </w:tc>
      </w:tr>
      <w:tr w:rsidR="008A4B59" w:rsidRPr="00D40C43" w14:paraId="47666628" w14:textId="77777777" w:rsidTr="0068712A">
        <w:tc>
          <w:tcPr>
            <w:tcW w:w="5174" w:type="dxa"/>
            <w:gridSpan w:val="2"/>
            <w:vAlign w:val="center"/>
          </w:tcPr>
          <w:p w14:paraId="2B89253D" w14:textId="77777777" w:rsidR="008A4B59" w:rsidRPr="00A35BD8" w:rsidRDefault="008A4B59" w:rsidP="00734C3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35BD8">
              <w:rPr>
                <w:rFonts w:cstheme="minorHAnsi"/>
                <w:b/>
                <w:bCs/>
                <w:sz w:val="20"/>
                <w:szCs w:val="20"/>
              </w:rPr>
              <w:t xml:space="preserve">Written Communication (6 </w:t>
            </w:r>
            <w:proofErr w:type="spellStart"/>
            <w:r w:rsidRPr="00A35BD8">
              <w:rPr>
                <w:rFonts w:cstheme="minorHAnsi"/>
                <w:b/>
                <w:bCs/>
                <w:sz w:val="20"/>
                <w:szCs w:val="20"/>
              </w:rPr>
              <w:t>hrs</w:t>
            </w:r>
            <w:proofErr w:type="spellEnd"/>
            <w:r w:rsidRPr="00A35BD8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</w:tr>
      <w:tr w:rsidR="008A4B59" w:rsidRPr="00D40C43" w14:paraId="39B86EAD" w14:textId="77777777" w:rsidTr="00494B3E">
        <w:tc>
          <w:tcPr>
            <w:tcW w:w="625" w:type="dxa"/>
            <w:shd w:val="clear" w:color="auto" w:fill="FFF2CC" w:themeFill="accent4" w:themeFillTint="33"/>
            <w:vAlign w:val="center"/>
          </w:tcPr>
          <w:p w14:paraId="3E69F3EF" w14:textId="77777777" w:rsidR="008A4B59" w:rsidRPr="00D40C43" w:rsidRDefault="008A4B59" w:rsidP="00734C3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D40C43">
              <w:rPr>
                <w:rFonts w:cstheme="minorHAnsi"/>
                <w:b/>
                <w:sz w:val="20"/>
                <w:szCs w:val="20"/>
              </w:rPr>
              <w:t>(-3)</w:t>
            </w:r>
          </w:p>
        </w:tc>
        <w:tc>
          <w:tcPr>
            <w:tcW w:w="4549" w:type="dxa"/>
            <w:shd w:val="clear" w:color="auto" w:fill="FFF2CC" w:themeFill="accent4" w:themeFillTint="33"/>
            <w:vAlign w:val="center"/>
          </w:tcPr>
          <w:p w14:paraId="01BFE4C8" w14:textId="77777777" w:rsidR="008A4B59" w:rsidRPr="00A35BD8" w:rsidRDefault="00374DD8" w:rsidP="00734C3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35BD8">
              <w:rPr>
                <w:rFonts w:cstheme="minorHAnsi"/>
                <w:b/>
                <w:bCs/>
                <w:sz w:val="20"/>
                <w:szCs w:val="20"/>
              </w:rPr>
              <w:t>Composition I</w:t>
            </w:r>
          </w:p>
        </w:tc>
      </w:tr>
      <w:tr w:rsidR="008A4B59" w:rsidRPr="00D40C43" w14:paraId="51E5C564" w14:textId="77777777" w:rsidTr="00494B3E">
        <w:tc>
          <w:tcPr>
            <w:tcW w:w="625" w:type="dxa"/>
            <w:shd w:val="clear" w:color="auto" w:fill="FFF2CC" w:themeFill="accent4" w:themeFillTint="33"/>
            <w:vAlign w:val="center"/>
          </w:tcPr>
          <w:p w14:paraId="737AA828" w14:textId="77777777" w:rsidR="008A4B59" w:rsidRPr="00D40C43" w:rsidRDefault="008A4B59" w:rsidP="00734C3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D40C43">
              <w:rPr>
                <w:rFonts w:cstheme="minorHAnsi"/>
                <w:b/>
                <w:sz w:val="20"/>
                <w:szCs w:val="20"/>
              </w:rPr>
              <w:t>(-3)</w:t>
            </w:r>
          </w:p>
        </w:tc>
        <w:tc>
          <w:tcPr>
            <w:tcW w:w="4549" w:type="dxa"/>
            <w:shd w:val="clear" w:color="auto" w:fill="FFF2CC" w:themeFill="accent4" w:themeFillTint="33"/>
            <w:vAlign w:val="center"/>
          </w:tcPr>
          <w:p w14:paraId="4391F80C" w14:textId="77777777" w:rsidR="008A4B59" w:rsidRPr="00A35BD8" w:rsidRDefault="00374DD8" w:rsidP="00734C3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35BD8">
              <w:rPr>
                <w:rFonts w:cstheme="minorHAnsi"/>
                <w:b/>
                <w:bCs/>
                <w:sz w:val="20"/>
                <w:szCs w:val="20"/>
              </w:rPr>
              <w:t>Composition II</w:t>
            </w:r>
          </w:p>
        </w:tc>
      </w:tr>
      <w:tr w:rsidR="008A4B59" w:rsidRPr="00D40C43" w14:paraId="02173F6D" w14:textId="77777777" w:rsidTr="0068712A">
        <w:tc>
          <w:tcPr>
            <w:tcW w:w="5174" w:type="dxa"/>
            <w:gridSpan w:val="2"/>
            <w:vAlign w:val="center"/>
          </w:tcPr>
          <w:p w14:paraId="76D26FC8" w14:textId="77777777" w:rsidR="008A4B59" w:rsidRPr="00A35BD8" w:rsidRDefault="00374DD8" w:rsidP="00734C3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35BD8">
              <w:rPr>
                <w:rFonts w:cstheme="minorHAnsi"/>
                <w:b/>
                <w:bCs/>
                <w:sz w:val="20"/>
                <w:szCs w:val="20"/>
              </w:rPr>
              <w:t xml:space="preserve">Oral Communication (3 </w:t>
            </w:r>
            <w:proofErr w:type="spellStart"/>
            <w:r w:rsidRPr="00A35BD8">
              <w:rPr>
                <w:rFonts w:cstheme="minorHAnsi"/>
                <w:b/>
                <w:bCs/>
                <w:sz w:val="20"/>
                <w:szCs w:val="20"/>
              </w:rPr>
              <w:t>hrs</w:t>
            </w:r>
            <w:proofErr w:type="spellEnd"/>
            <w:r w:rsidRPr="00A35BD8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</w:tr>
      <w:tr w:rsidR="00374DD8" w:rsidRPr="00D40C43" w14:paraId="35041622" w14:textId="77777777" w:rsidTr="001C6D43">
        <w:tc>
          <w:tcPr>
            <w:tcW w:w="625" w:type="dxa"/>
            <w:vAlign w:val="center"/>
          </w:tcPr>
          <w:p w14:paraId="50E8DE23" w14:textId="1BD8A805" w:rsidR="00374DD8" w:rsidRPr="00635563" w:rsidRDefault="00635563" w:rsidP="00734C3D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3</w:t>
            </w:r>
          </w:p>
        </w:tc>
        <w:tc>
          <w:tcPr>
            <w:tcW w:w="4549" w:type="dxa"/>
            <w:vAlign w:val="center"/>
          </w:tcPr>
          <w:p w14:paraId="109EBEA2" w14:textId="55EB659D" w:rsidR="00374DD8" w:rsidRPr="00635563" w:rsidRDefault="00635563" w:rsidP="00734C3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CMST 101 Intro to Public Speaking [1]</w:t>
            </w:r>
          </w:p>
        </w:tc>
      </w:tr>
      <w:tr w:rsidR="00374DD8" w:rsidRPr="00D40C43" w14:paraId="26ED3103" w14:textId="77777777" w:rsidTr="0068712A">
        <w:tc>
          <w:tcPr>
            <w:tcW w:w="5174" w:type="dxa"/>
            <w:gridSpan w:val="2"/>
            <w:vAlign w:val="center"/>
          </w:tcPr>
          <w:p w14:paraId="78D1E28D" w14:textId="77777777" w:rsidR="00374DD8" w:rsidRPr="00A35BD8" w:rsidRDefault="00374DD8" w:rsidP="00734C3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35BD8">
              <w:rPr>
                <w:rFonts w:cstheme="minorHAnsi"/>
                <w:b/>
                <w:bCs/>
                <w:sz w:val="20"/>
                <w:szCs w:val="20"/>
              </w:rPr>
              <w:t xml:space="preserve">Math (3 </w:t>
            </w:r>
            <w:proofErr w:type="spellStart"/>
            <w:r w:rsidRPr="00A35BD8">
              <w:rPr>
                <w:rFonts w:cstheme="minorHAnsi"/>
                <w:b/>
                <w:bCs/>
                <w:sz w:val="20"/>
                <w:szCs w:val="20"/>
              </w:rPr>
              <w:t>hrs</w:t>
            </w:r>
            <w:proofErr w:type="spellEnd"/>
            <w:r w:rsidRPr="00A35BD8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</w:tr>
      <w:tr w:rsidR="00374DD8" w:rsidRPr="00D40C43" w14:paraId="3BA400B2" w14:textId="77777777" w:rsidTr="001C6D43">
        <w:tc>
          <w:tcPr>
            <w:tcW w:w="625" w:type="dxa"/>
            <w:vAlign w:val="center"/>
          </w:tcPr>
          <w:p w14:paraId="747E083E" w14:textId="2CE93165" w:rsidR="00374DD8" w:rsidRPr="00A96CF5" w:rsidRDefault="00A96CF5" w:rsidP="00734C3D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4</w:t>
            </w:r>
          </w:p>
        </w:tc>
        <w:tc>
          <w:tcPr>
            <w:tcW w:w="4549" w:type="dxa"/>
            <w:vAlign w:val="center"/>
          </w:tcPr>
          <w:p w14:paraId="220F2FA8" w14:textId="12E34B66" w:rsidR="00374DD8" w:rsidRPr="00A96CF5" w:rsidRDefault="00A96CF5" w:rsidP="00734C3D">
            <w:pPr>
              <w:rPr>
                <w:rFonts w:cstheme="minorHAnsi"/>
                <w:iCs/>
                <w:sz w:val="20"/>
                <w:szCs w:val="20"/>
              </w:rPr>
            </w:pPr>
            <w:r>
              <w:rPr>
                <w:rFonts w:cstheme="minorHAnsi"/>
                <w:iCs/>
                <w:sz w:val="20"/>
                <w:szCs w:val="20"/>
              </w:rPr>
              <w:t>MATH 335 Calculus III [1]</w:t>
            </w:r>
          </w:p>
        </w:tc>
      </w:tr>
      <w:tr w:rsidR="00374DD8" w:rsidRPr="00D40C43" w14:paraId="3CBC84B4" w14:textId="77777777" w:rsidTr="0068712A">
        <w:tc>
          <w:tcPr>
            <w:tcW w:w="5174" w:type="dxa"/>
            <w:gridSpan w:val="2"/>
            <w:vAlign w:val="center"/>
          </w:tcPr>
          <w:p w14:paraId="1DBB7D24" w14:textId="77777777" w:rsidR="00374DD8" w:rsidRPr="00A35BD8" w:rsidRDefault="00374DD8" w:rsidP="00734C3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35BD8">
              <w:rPr>
                <w:rFonts w:cstheme="minorHAnsi"/>
                <w:b/>
                <w:bCs/>
                <w:sz w:val="20"/>
                <w:szCs w:val="20"/>
              </w:rPr>
              <w:t xml:space="preserve">Technology (3 </w:t>
            </w:r>
            <w:proofErr w:type="spellStart"/>
            <w:r w:rsidRPr="00A35BD8">
              <w:rPr>
                <w:rFonts w:cstheme="minorHAnsi"/>
                <w:b/>
                <w:bCs/>
                <w:sz w:val="20"/>
                <w:szCs w:val="20"/>
              </w:rPr>
              <w:t>hrs</w:t>
            </w:r>
            <w:proofErr w:type="spellEnd"/>
            <w:r w:rsidRPr="00A35BD8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</w:tr>
      <w:tr w:rsidR="00374DD8" w:rsidRPr="00D40C43" w14:paraId="45A1DBE4" w14:textId="77777777" w:rsidTr="00494B3E">
        <w:tc>
          <w:tcPr>
            <w:tcW w:w="625" w:type="dxa"/>
            <w:shd w:val="clear" w:color="auto" w:fill="FFF2CC" w:themeFill="accent4" w:themeFillTint="33"/>
            <w:vAlign w:val="center"/>
          </w:tcPr>
          <w:p w14:paraId="273BB0D4" w14:textId="77777777" w:rsidR="00374DD8" w:rsidRPr="00D40C43" w:rsidRDefault="00374DD8" w:rsidP="00734C3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D40C43">
              <w:rPr>
                <w:rFonts w:cstheme="minorHAnsi"/>
                <w:b/>
                <w:sz w:val="20"/>
                <w:szCs w:val="20"/>
              </w:rPr>
              <w:t>(-3)</w:t>
            </w:r>
          </w:p>
        </w:tc>
        <w:tc>
          <w:tcPr>
            <w:tcW w:w="4549" w:type="dxa"/>
            <w:shd w:val="clear" w:color="auto" w:fill="FFF2CC" w:themeFill="accent4" w:themeFillTint="33"/>
            <w:vAlign w:val="center"/>
          </w:tcPr>
          <w:p w14:paraId="37FB7AC6" w14:textId="77777777" w:rsidR="00374DD8" w:rsidRPr="00A35BD8" w:rsidRDefault="00374DD8" w:rsidP="00734C3D">
            <w:pPr>
              <w:rPr>
                <w:rFonts w:cstheme="minorHAnsi"/>
                <w:b/>
                <w:bCs/>
                <w:iCs/>
                <w:sz w:val="20"/>
                <w:szCs w:val="20"/>
              </w:rPr>
            </w:pPr>
            <w:r w:rsidRPr="00A35BD8">
              <w:rPr>
                <w:rFonts w:cstheme="minorHAnsi"/>
                <w:b/>
                <w:bCs/>
                <w:iCs/>
                <w:sz w:val="20"/>
                <w:szCs w:val="20"/>
              </w:rPr>
              <w:t>Computer Science, Interdisciplinary Computing</w:t>
            </w:r>
          </w:p>
        </w:tc>
      </w:tr>
      <w:tr w:rsidR="00311D0B" w:rsidRPr="00D40C43" w14:paraId="77C5CFB8" w14:textId="77777777" w:rsidTr="00311D0B">
        <w:tc>
          <w:tcPr>
            <w:tcW w:w="5174" w:type="dxa"/>
            <w:gridSpan w:val="2"/>
            <w:vAlign w:val="center"/>
          </w:tcPr>
          <w:p w14:paraId="5BE83F00" w14:textId="58579066" w:rsidR="00311D0B" w:rsidRPr="00A35BD8" w:rsidRDefault="00311D0B" w:rsidP="00311D0B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A35BD8">
              <w:rPr>
                <w:rFonts w:cstheme="minorHAnsi"/>
                <w:b/>
                <w:bCs/>
                <w:sz w:val="20"/>
                <w:szCs w:val="20"/>
              </w:rPr>
              <w:t>Integrative Courses</w:t>
            </w:r>
          </w:p>
        </w:tc>
      </w:tr>
      <w:tr w:rsidR="00374DD8" w:rsidRPr="00D40C43" w14:paraId="56F3FED3" w14:textId="77777777" w:rsidTr="0068712A">
        <w:tc>
          <w:tcPr>
            <w:tcW w:w="5174" w:type="dxa"/>
            <w:gridSpan w:val="2"/>
            <w:vAlign w:val="center"/>
          </w:tcPr>
          <w:p w14:paraId="6BAC9599" w14:textId="77777777" w:rsidR="00374DD8" w:rsidRPr="00A35BD8" w:rsidRDefault="00374DD8" w:rsidP="00734C3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35BD8">
              <w:rPr>
                <w:rFonts w:cstheme="minorHAnsi"/>
                <w:b/>
                <w:bCs/>
                <w:sz w:val="20"/>
                <w:szCs w:val="20"/>
              </w:rPr>
              <w:t xml:space="preserve">Human Behavior (3 </w:t>
            </w:r>
            <w:proofErr w:type="spellStart"/>
            <w:r w:rsidRPr="00A35BD8">
              <w:rPr>
                <w:rFonts w:cstheme="minorHAnsi"/>
                <w:b/>
                <w:bCs/>
                <w:sz w:val="20"/>
                <w:szCs w:val="20"/>
              </w:rPr>
              <w:t>hrs</w:t>
            </w:r>
            <w:proofErr w:type="spellEnd"/>
            <w:r w:rsidRPr="00A35BD8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</w:tr>
      <w:tr w:rsidR="00374DD8" w:rsidRPr="00D40C43" w14:paraId="6E37A61E" w14:textId="77777777" w:rsidTr="001C6D43">
        <w:tc>
          <w:tcPr>
            <w:tcW w:w="625" w:type="dxa"/>
            <w:vAlign w:val="center"/>
          </w:tcPr>
          <w:p w14:paraId="6983C263" w14:textId="76D4FDE2" w:rsidR="00374DD8" w:rsidRPr="00635563" w:rsidRDefault="00635563" w:rsidP="00734C3D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3</w:t>
            </w:r>
          </w:p>
        </w:tc>
        <w:tc>
          <w:tcPr>
            <w:tcW w:w="4549" w:type="dxa"/>
            <w:vAlign w:val="center"/>
          </w:tcPr>
          <w:p w14:paraId="7EC532B8" w14:textId="177F12FF" w:rsidR="00374DD8" w:rsidRPr="00635563" w:rsidRDefault="00635563" w:rsidP="00734C3D">
            <w:pPr>
              <w:rPr>
                <w:rFonts w:cstheme="minorHAnsi"/>
                <w:iCs/>
                <w:sz w:val="20"/>
                <w:szCs w:val="20"/>
              </w:rPr>
            </w:pPr>
            <w:r>
              <w:rPr>
                <w:rFonts w:cstheme="minorHAnsi"/>
                <w:iCs/>
                <w:sz w:val="20"/>
                <w:szCs w:val="20"/>
              </w:rPr>
              <w:t>PSY 201 Intro to Psychology [1]</w:t>
            </w:r>
          </w:p>
        </w:tc>
      </w:tr>
      <w:tr w:rsidR="00374DD8" w:rsidRPr="00D40C43" w14:paraId="7DF624B2" w14:textId="77777777" w:rsidTr="0068712A">
        <w:tc>
          <w:tcPr>
            <w:tcW w:w="5174" w:type="dxa"/>
            <w:gridSpan w:val="2"/>
            <w:vAlign w:val="center"/>
          </w:tcPr>
          <w:p w14:paraId="67ECAEAE" w14:textId="77777777" w:rsidR="00374DD8" w:rsidRPr="00A35BD8" w:rsidRDefault="00374DD8" w:rsidP="00734C3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35BD8">
              <w:rPr>
                <w:rFonts w:cstheme="minorHAnsi"/>
                <w:b/>
                <w:bCs/>
                <w:sz w:val="20"/>
                <w:szCs w:val="20"/>
              </w:rPr>
              <w:t xml:space="preserve">Human Civilization (3 </w:t>
            </w:r>
            <w:proofErr w:type="spellStart"/>
            <w:r w:rsidRPr="00A35BD8">
              <w:rPr>
                <w:rFonts w:cstheme="minorHAnsi"/>
                <w:b/>
                <w:bCs/>
                <w:sz w:val="20"/>
                <w:szCs w:val="20"/>
              </w:rPr>
              <w:t>hrs</w:t>
            </w:r>
            <w:proofErr w:type="spellEnd"/>
            <w:r w:rsidRPr="00A35BD8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</w:tr>
      <w:tr w:rsidR="00374DD8" w:rsidRPr="00D40C43" w14:paraId="5FA3F750" w14:textId="77777777" w:rsidTr="001C6D43">
        <w:tc>
          <w:tcPr>
            <w:tcW w:w="625" w:type="dxa"/>
            <w:vAlign w:val="center"/>
          </w:tcPr>
          <w:p w14:paraId="66EAB88C" w14:textId="05487470" w:rsidR="00374DD8" w:rsidRPr="00A96CF5" w:rsidRDefault="00A96CF5" w:rsidP="00734C3D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3</w:t>
            </w:r>
          </w:p>
        </w:tc>
        <w:tc>
          <w:tcPr>
            <w:tcW w:w="4549" w:type="dxa"/>
            <w:vAlign w:val="center"/>
          </w:tcPr>
          <w:p w14:paraId="55B6C4AD" w14:textId="00B406FF" w:rsidR="00374DD8" w:rsidRPr="00A96CF5" w:rsidRDefault="00A96CF5" w:rsidP="00734C3D">
            <w:pPr>
              <w:rPr>
                <w:rFonts w:cstheme="minorHAnsi"/>
                <w:iCs/>
                <w:sz w:val="20"/>
                <w:szCs w:val="20"/>
              </w:rPr>
            </w:pPr>
            <w:r>
              <w:rPr>
                <w:rFonts w:cstheme="minorHAnsi"/>
                <w:iCs/>
                <w:sz w:val="20"/>
                <w:szCs w:val="20"/>
              </w:rPr>
              <w:t xml:space="preserve">HIST 112 </w:t>
            </w:r>
            <w:proofErr w:type="spellStart"/>
            <w:r>
              <w:rPr>
                <w:rFonts w:cstheme="minorHAnsi"/>
                <w:iCs/>
                <w:sz w:val="20"/>
                <w:szCs w:val="20"/>
              </w:rPr>
              <w:t>Wrld</w:t>
            </w:r>
            <w:proofErr w:type="spellEnd"/>
            <w:r>
              <w:rPr>
                <w:rFonts w:cstheme="minorHAnsi"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iCs/>
                <w:sz w:val="20"/>
                <w:szCs w:val="20"/>
              </w:rPr>
              <w:t>Hist</w:t>
            </w:r>
            <w:proofErr w:type="spellEnd"/>
            <w:r>
              <w:rPr>
                <w:rFonts w:cstheme="minorHAnsi"/>
                <w:iCs/>
                <w:sz w:val="20"/>
                <w:szCs w:val="20"/>
              </w:rPr>
              <w:t xml:space="preserve"> Since 15[2]</w:t>
            </w:r>
          </w:p>
        </w:tc>
      </w:tr>
      <w:tr w:rsidR="00374DD8" w:rsidRPr="00D40C43" w14:paraId="1497B3FC" w14:textId="77777777" w:rsidTr="0068712A">
        <w:tc>
          <w:tcPr>
            <w:tcW w:w="5174" w:type="dxa"/>
            <w:gridSpan w:val="2"/>
            <w:vAlign w:val="center"/>
          </w:tcPr>
          <w:p w14:paraId="3053A96E" w14:textId="77777777" w:rsidR="00374DD8" w:rsidRPr="00A35BD8" w:rsidRDefault="00374DD8" w:rsidP="00734C3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35BD8">
              <w:rPr>
                <w:rFonts w:cstheme="minorHAnsi"/>
                <w:b/>
                <w:bCs/>
                <w:sz w:val="20"/>
                <w:szCs w:val="20"/>
              </w:rPr>
              <w:t xml:space="preserve">Human Thought &amp; Expression (3 </w:t>
            </w:r>
            <w:proofErr w:type="spellStart"/>
            <w:r w:rsidRPr="00A35BD8">
              <w:rPr>
                <w:rFonts w:cstheme="minorHAnsi"/>
                <w:b/>
                <w:bCs/>
                <w:sz w:val="20"/>
                <w:szCs w:val="20"/>
              </w:rPr>
              <w:t>hrs</w:t>
            </w:r>
            <w:proofErr w:type="spellEnd"/>
            <w:r w:rsidRPr="00A35BD8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</w:tr>
      <w:tr w:rsidR="00374DD8" w:rsidRPr="00D40C43" w14:paraId="194FBC7C" w14:textId="77777777" w:rsidTr="001C6D43">
        <w:tc>
          <w:tcPr>
            <w:tcW w:w="625" w:type="dxa"/>
            <w:vAlign w:val="center"/>
          </w:tcPr>
          <w:p w14:paraId="1AE087EA" w14:textId="0C17A3EF" w:rsidR="00374DD8" w:rsidRPr="00635563" w:rsidRDefault="00635563" w:rsidP="00734C3D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3</w:t>
            </w:r>
          </w:p>
        </w:tc>
        <w:tc>
          <w:tcPr>
            <w:tcW w:w="4549" w:type="dxa"/>
            <w:vAlign w:val="center"/>
          </w:tcPr>
          <w:p w14:paraId="2DEA8727" w14:textId="6563BB16" w:rsidR="00374DD8" w:rsidRPr="00A35BD8" w:rsidRDefault="00635563" w:rsidP="00734C3D">
            <w:pPr>
              <w:rPr>
                <w:rFonts w:cstheme="minorHAnsi"/>
                <w:b/>
                <w:bCs/>
                <w:iCs/>
                <w:sz w:val="20"/>
                <w:szCs w:val="20"/>
              </w:rPr>
            </w:pPr>
            <w:r>
              <w:rPr>
                <w:rFonts w:cstheme="minorHAnsi"/>
                <w:iCs/>
                <w:sz w:val="20"/>
                <w:szCs w:val="20"/>
              </w:rPr>
              <w:t>ART 201 Intro to Visual Arts [1]</w:t>
            </w:r>
          </w:p>
        </w:tc>
      </w:tr>
      <w:tr w:rsidR="00374DD8" w:rsidRPr="00D40C43" w14:paraId="1E8B8836" w14:textId="77777777" w:rsidTr="0068712A">
        <w:tc>
          <w:tcPr>
            <w:tcW w:w="5174" w:type="dxa"/>
            <w:gridSpan w:val="2"/>
            <w:vAlign w:val="center"/>
          </w:tcPr>
          <w:p w14:paraId="22FEA84E" w14:textId="77777777" w:rsidR="00374DD8" w:rsidRPr="00A35BD8" w:rsidRDefault="00374DD8" w:rsidP="00734C3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35BD8">
              <w:rPr>
                <w:rFonts w:cstheme="minorHAnsi"/>
                <w:b/>
                <w:bCs/>
                <w:sz w:val="20"/>
                <w:szCs w:val="20"/>
              </w:rPr>
              <w:t xml:space="preserve">Natural Science (3 </w:t>
            </w:r>
            <w:proofErr w:type="spellStart"/>
            <w:r w:rsidRPr="00A35BD8">
              <w:rPr>
                <w:rFonts w:cstheme="minorHAnsi"/>
                <w:b/>
                <w:bCs/>
                <w:sz w:val="20"/>
                <w:szCs w:val="20"/>
              </w:rPr>
              <w:t>hrs</w:t>
            </w:r>
            <w:proofErr w:type="spellEnd"/>
            <w:r w:rsidRPr="00A35BD8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</w:tr>
      <w:tr w:rsidR="00374DD8" w:rsidRPr="00D40C43" w14:paraId="598B9383" w14:textId="77777777" w:rsidTr="001C6D43">
        <w:tc>
          <w:tcPr>
            <w:tcW w:w="625" w:type="dxa"/>
            <w:vAlign w:val="center"/>
          </w:tcPr>
          <w:p w14:paraId="69F54B38" w14:textId="5039897A" w:rsidR="00374DD8" w:rsidRPr="00A96CF5" w:rsidRDefault="00A96CF5" w:rsidP="00734C3D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4</w:t>
            </w:r>
          </w:p>
        </w:tc>
        <w:tc>
          <w:tcPr>
            <w:tcW w:w="4549" w:type="dxa"/>
            <w:vAlign w:val="center"/>
          </w:tcPr>
          <w:p w14:paraId="025387C0" w14:textId="15DAA9D0" w:rsidR="00374DD8" w:rsidRPr="00A96CF5" w:rsidRDefault="00A96CF5" w:rsidP="00734C3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CHEM 118 Principles of Chem [2]</w:t>
            </w:r>
          </w:p>
        </w:tc>
      </w:tr>
      <w:tr w:rsidR="00BF38D4" w:rsidRPr="00D40C43" w14:paraId="08A0CF5C" w14:textId="77777777" w:rsidTr="0051756C">
        <w:tc>
          <w:tcPr>
            <w:tcW w:w="5174" w:type="dxa"/>
            <w:gridSpan w:val="2"/>
            <w:vAlign w:val="center"/>
          </w:tcPr>
          <w:p w14:paraId="1AC4BD59" w14:textId="77777777" w:rsidR="00BF38D4" w:rsidRPr="00A35BD8" w:rsidRDefault="00BF38D4" w:rsidP="00734C3D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BF38D4" w:rsidRPr="00D40C43" w14:paraId="38BBE677" w14:textId="77777777" w:rsidTr="00EE2A21">
        <w:tc>
          <w:tcPr>
            <w:tcW w:w="5174" w:type="dxa"/>
            <w:gridSpan w:val="2"/>
            <w:vAlign w:val="center"/>
          </w:tcPr>
          <w:p w14:paraId="5E81E85B" w14:textId="61901611" w:rsidR="00BF38D4" w:rsidRPr="00A35BD8" w:rsidRDefault="00BF38D4" w:rsidP="00BF38D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35BD8">
              <w:rPr>
                <w:rFonts w:cstheme="minorHAnsi"/>
                <w:b/>
                <w:bCs/>
                <w:sz w:val="20"/>
                <w:szCs w:val="20"/>
              </w:rPr>
              <w:t xml:space="preserve">Kirkpatrick Signature Series (9 </w:t>
            </w:r>
            <w:proofErr w:type="spellStart"/>
            <w:r w:rsidRPr="00A35BD8">
              <w:rPr>
                <w:rFonts w:cstheme="minorHAnsi"/>
                <w:b/>
                <w:bCs/>
                <w:sz w:val="20"/>
                <w:szCs w:val="20"/>
              </w:rPr>
              <w:t>hrs</w:t>
            </w:r>
            <w:proofErr w:type="spellEnd"/>
            <w:r w:rsidRPr="00A35BD8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</w:tr>
      <w:tr w:rsidR="00BF38D4" w:rsidRPr="00D40C43" w14:paraId="35133C18" w14:textId="77777777" w:rsidTr="00494B3E">
        <w:tc>
          <w:tcPr>
            <w:tcW w:w="625" w:type="dxa"/>
            <w:shd w:val="clear" w:color="auto" w:fill="FFF2CC" w:themeFill="accent4" w:themeFillTint="33"/>
            <w:vAlign w:val="center"/>
          </w:tcPr>
          <w:p w14:paraId="7ACA1EEE" w14:textId="6FAB62BD" w:rsidR="00BF38D4" w:rsidRPr="00D40C43" w:rsidRDefault="00BF38D4" w:rsidP="00BF38D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40C43">
              <w:rPr>
                <w:rFonts w:cstheme="minorHAnsi"/>
                <w:b/>
                <w:sz w:val="20"/>
                <w:szCs w:val="20"/>
              </w:rPr>
              <w:t>(-3)</w:t>
            </w:r>
          </w:p>
        </w:tc>
        <w:tc>
          <w:tcPr>
            <w:tcW w:w="4549" w:type="dxa"/>
            <w:shd w:val="clear" w:color="auto" w:fill="FFF2CC" w:themeFill="accent4" w:themeFillTint="33"/>
            <w:vAlign w:val="center"/>
          </w:tcPr>
          <w:p w14:paraId="37117DC8" w14:textId="0BEEB031" w:rsidR="00BF38D4" w:rsidRPr="00A35BD8" w:rsidRDefault="00BF38D4" w:rsidP="00BF38D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35BD8">
              <w:rPr>
                <w:rFonts w:cstheme="minorHAnsi"/>
                <w:b/>
                <w:bCs/>
                <w:sz w:val="20"/>
                <w:szCs w:val="20"/>
              </w:rPr>
              <w:t>LA 400 American Vision &amp; Values</w:t>
            </w:r>
          </w:p>
        </w:tc>
      </w:tr>
      <w:tr w:rsidR="00BF38D4" w:rsidRPr="00D40C43" w14:paraId="125F64E9" w14:textId="77777777" w:rsidTr="00494B3E">
        <w:tc>
          <w:tcPr>
            <w:tcW w:w="625" w:type="dxa"/>
            <w:shd w:val="clear" w:color="auto" w:fill="FFF2CC" w:themeFill="accent4" w:themeFillTint="33"/>
            <w:vAlign w:val="center"/>
          </w:tcPr>
          <w:p w14:paraId="7E181EB3" w14:textId="1CF7E153" w:rsidR="00BF38D4" w:rsidRPr="00D40C43" w:rsidRDefault="00BF38D4" w:rsidP="00BF38D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40C43">
              <w:rPr>
                <w:rFonts w:cstheme="minorHAnsi"/>
                <w:b/>
                <w:sz w:val="20"/>
                <w:szCs w:val="20"/>
              </w:rPr>
              <w:t>(-3)</w:t>
            </w:r>
          </w:p>
        </w:tc>
        <w:tc>
          <w:tcPr>
            <w:tcW w:w="4549" w:type="dxa"/>
            <w:shd w:val="clear" w:color="auto" w:fill="FFF2CC" w:themeFill="accent4" w:themeFillTint="33"/>
            <w:vAlign w:val="center"/>
          </w:tcPr>
          <w:p w14:paraId="7E5EB554" w14:textId="53F76655" w:rsidR="00BF38D4" w:rsidRPr="00A35BD8" w:rsidRDefault="00BF38D4" w:rsidP="00BF38D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35BD8">
              <w:rPr>
                <w:rFonts w:cstheme="minorHAnsi"/>
                <w:b/>
                <w:bCs/>
                <w:sz w:val="20"/>
                <w:szCs w:val="20"/>
              </w:rPr>
              <w:t xml:space="preserve">LA 410 Tradition &amp; Change </w:t>
            </w:r>
          </w:p>
        </w:tc>
      </w:tr>
      <w:tr w:rsidR="00BF38D4" w:rsidRPr="00D40C43" w14:paraId="6497007F" w14:textId="77777777" w:rsidTr="00494B3E">
        <w:tc>
          <w:tcPr>
            <w:tcW w:w="625" w:type="dxa"/>
            <w:shd w:val="clear" w:color="auto" w:fill="FFF2CC" w:themeFill="accent4" w:themeFillTint="33"/>
            <w:vAlign w:val="center"/>
          </w:tcPr>
          <w:p w14:paraId="4DF73FEC" w14:textId="6C8BFFF2" w:rsidR="00BF38D4" w:rsidRPr="00D40C43" w:rsidRDefault="00BF38D4" w:rsidP="00BF38D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40C43">
              <w:rPr>
                <w:rFonts w:cstheme="minorHAnsi"/>
                <w:b/>
                <w:sz w:val="20"/>
                <w:szCs w:val="20"/>
              </w:rPr>
              <w:t>(-3)</w:t>
            </w:r>
          </w:p>
        </w:tc>
        <w:tc>
          <w:tcPr>
            <w:tcW w:w="4549" w:type="dxa"/>
            <w:shd w:val="clear" w:color="auto" w:fill="FFF2CC" w:themeFill="accent4" w:themeFillTint="33"/>
            <w:vAlign w:val="center"/>
          </w:tcPr>
          <w:p w14:paraId="215C14CF" w14:textId="6D089B3B" w:rsidR="00BF38D4" w:rsidRPr="00A35BD8" w:rsidRDefault="00BF38D4" w:rsidP="00BF38D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35BD8">
              <w:rPr>
                <w:rFonts w:cstheme="minorHAnsi"/>
                <w:b/>
                <w:bCs/>
                <w:sz w:val="20"/>
                <w:szCs w:val="20"/>
              </w:rPr>
              <w:t>LA 420 Freedom &amp; Responsibility</w:t>
            </w:r>
          </w:p>
        </w:tc>
      </w:tr>
    </w:tbl>
    <w:p w14:paraId="3C9087DE" w14:textId="77777777" w:rsidR="003665EC" w:rsidRPr="003665EC" w:rsidRDefault="003665EC" w:rsidP="00734C3D">
      <w:pPr>
        <w:spacing w:after="0"/>
        <w:rPr>
          <w:rFonts w:cstheme="minorHAnsi"/>
          <w:sz w:val="10"/>
          <w:szCs w:val="10"/>
        </w:rPr>
      </w:pPr>
    </w:p>
    <w:p w14:paraId="05DCFEA4" w14:textId="77777777" w:rsidR="003665EC" w:rsidRDefault="003665EC" w:rsidP="003665EC">
      <w:pPr>
        <w:spacing w:after="0"/>
        <w:rPr>
          <w:rFonts w:cstheme="minorHAnsi"/>
          <w:sz w:val="10"/>
          <w:szCs w:val="10"/>
        </w:rPr>
      </w:pPr>
    </w:p>
    <w:p w14:paraId="06F6E396" w14:textId="77777777" w:rsidR="00901A0B" w:rsidRDefault="00901A0B" w:rsidP="00901A0B">
      <w:pPr>
        <w:spacing w:after="0"/>
        <w:rPr>
          <w:rFonts w:cstheme="minorHAnsi"/>
          <w:sz w:val="10"/>
          <w:szCs w:val="10"/>
        </w:rPr>
      </w:pPr>
    </w:p>
    <w:p w14:paraId="0A217F45" w14:textId="77777777" w:rsidR="003665EC" w:rsidRDefault="003665EC" w:rsidP="003665EC">
      <w:pPr>
        <w:spacing w:after="0"/>
        <w:rPr>
          <w:rFonts w:cstheme="minorHAnsi"/>
          <w:sz w:val="10"/>
          <w:szCs w:val="10"/>
        </w:rPr>
      </w:pPr>
    </w:p>
    <w:p w14:paraId="127CAF26" w14:textId="77777777" w:rsidR="003665EC" w:rsidRPr="003665EC" w:rsidRDefault="003665EC" w:rsidP="00734C3D">
      <w:pPr>
        <w:spacing w:after="0"/>
        <w:rPr>
          <w:rFonts w:cstheme="minorHAnsi"/>
          <w:sz w:val="10"/>
          <w:szCs w:val="10"/>
        </w:rPr>
      </w:pPr>
    </w:p>
    <w:tbl>
      <w:tblPr>
        <w:tblStyle w:val="TableGrid"/>
        <w:tblW w:w="0" w:type="auto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799"/>
        <w:gridCol w:w="768"/>
        <w:gridCol w:w="3691"/>
      </w:tblGrid>
      <w:tr w:rsidR="00374DD8" w:rsidRPr="00D40C43" w14:paraId="458CF376" w14:textId="77777777" w:rsidTr="0068712A">
        <w:tc>
          <w:tcPr>
            <w:tcW w:w="5174" w:type="dxa"/>
            <w:gridSpan w:val="3"/>
          </w:tcPr>
          <w:p w14:paraId="3858E66F" w14:textId="77777777" w:rsidR="00374DD8" w:rsidRPr="00D40C43" w:rsidRDefault="00374DD8" w:rsidP="00734C3D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0C43">
              <w:rPr>
                <w:rFonts w:cstheme="minorHAnsi"/>
                <w:b/>
                <w:bCs/>
                <w:sz w:val="20"/>
                <w:szCs w:val="20"/>
              </w:rPr>
              <w:t>Summary</w:t>
            </w:r>
          </w:p>
        </w:tc>
      </w:tr>
      <w:tr w:rsidR="00374DD8" w:rsidRPr="00D40C43" w14:paraId="19719842" w14:textId="77777777" w:rsidTr="0068712A">
        <w:tc>
          <w:tcPr>
            <w:tcW w:w="715" w:type="dxa"/>
            <w:vAlign w:val="center"/>
          </w:tcPr>
          <w:p w14:paraId="4B64C61D" w14:textId="77777777" w:rsidR="00374DD8" w:rsidRPr="00D40C43" w:rsidRDefault="00374DD8" w:rsidP="00734C3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D40C43">
              <w:rPr>
                <w:rFonts w:cstheme="minorHAnsi"/>
                <w:sz w:val="20"/>
                <w:szCs w:val="20"/>
              </w:rPr>
              <w:t>Hours*</w:t>
            </w:r>
          </w:p>
        </w:tc>
        <w:tc>
          <w:tcPr>
            <w:tcW w:w="768" w:type="dxa"/>
            <w:vAlign w:val="center"/>
          </w:tcPr>
          <w:p w14:paraId="741134FA" w14:textId="77777777" w:rsidR="00374DD8" w:rsidRPr="00D40C43" w:rsidRDefault="00374DD8" w:rsidP="00734C3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D40C43">
              <w:rPr>
                <w:rFonts w:cstheme="minorHAnsi"/>
                <w:sz w:val="20"/>
                <w:szCs w:val="20"/>
              </w:rPr>
              <w:t>SC#</w:t>
            </w:r>
          </w:p>
        </w:tc>
        <w:tc>
          <w:tcPr>
            <w:tcW w:w="3691" w:type="dxa"/>
            <w:vAlign w:val="center"/>
          </w:tcPr>
          <w:p w14:paraId="532A50FB" w14:textId="77777777" w:rsidR="00374DD8" w:rsidRPr="00D40C43" w:rsidRDefault="00374DD8" w:rsidP="00734C3D">
            <w:pPr>
              <w:rPr>
                <w:rFonts w:cstheme="minorHAnsi"/>
                <w:sz w:val="20"/>
                <w:szCs w:val="20"/>
              </w:rPr>
            </w:pPr>
            <w:r w:rsidRPr="00D40C43">
              <w:rPr>
                <w:rFonts w:cstheme="minorHAnsi"/>
                <w:sz w:val="20"/>
                <w:szCs w:val="20"/>
              </w:rPr>
              <w:t>Institution Name</w:t>
            </w:r>
          </w:p>
        </w:tc>
      </w:tr>
      <w:tr w:rsidR="00374DD8" w:rsidRPr="00D40C43" w14:paraId="7B987376" w14:textId="77777777" w:rsidTr="0068712A">
        <w:tc>
          <w:tcPr>
            <w:tcW w:w="715" w:type="dxa"/>
            <w:vAlign w:val="center"/>
          </w:tcPr>
          <w:p w14:paraId="35EAE51C" w14:textId="33A10E9A" w:rsidR="00374DD8" w:rsidRPr="00D40C43" w:rsidRDefault="00635563" w:rsidP="00734C3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30</w:t>
            </w:r>
          </w:p>
        </w:tc>
        <w:tc>
          <w:tcPr>
            <w:tcW w:w="768" w:type="dxa"/>
            <w:vAlign w:val="center"/>
          </w:tcPr>
          <w:p w14:paraId="0F642171" w14:textId="1202E4E5" w:rsidR="00374DD8" w:rsidRPr="00D40C43" w:rsidRDefault="00635563" w:rsidP="00734C3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3691" w:type="dxa"/>
            <w:vAlign w:val="center"/>
          </w:tcPr>
          <w:p w14:paraId="0F639D5B" w14:textId="2CCD7400" w:rsidR="00374DD8" w:rsidRPr="00D40C43" w:rsidRDefault="00635563" w:rsidP="00734C3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University of Southern Indiana</w:t>
            </w:r>
          </w:p>
        </w:tc>
      </w:tr>
      <w:tr w:rsidR="009C6506" w:rsidRPr="00D40C43" w14:paraId="46EA34B3" w14:textId="77777777" w:rsidTr="0068712A">
        <w:tc>
          <w:tcPr>
            <w:tcW w:w="715" w:type="dxa"/>
            <w:vAlign w:val="center"/>
          </w:tcPr>
          <w:p w14:paraId="22927A0B" w14:textId="7E12FA0A" w:rsidR="009C6506" w:rsidRPr="00D40C43" w:rsidRDefault="00635563" w:rsidP="00734C3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27</w:t>
            </w:r>
          </w:p>
        </w:tc>
        <w:tc>
          <w:tcPr>
            <w:tcW w:w="768" w:type="dxa"/>
            <w:vAlign w:val="center"/>
          </w:tcPr>
          <w:p w14:paraId="6860BB5B" w14:textId="390F3C7B" w:rsidR="009C6506" w:rsidRPr="00D40C43" w:rsidRDefault="00635563" w:rsidP="00734C3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3691" w:type="dxa"/>
            <w:vAlign w:val="center"/>
          </w:tcPr>
          <w:p w14:paraId="62007736" w14:textId="567861D4" w:rsidR="009C6506" w:rsidRPr="00D40C43" w:rsidRDefault="00635563" w:rsidP="00734C3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University of Evansville</w:t>
            </w:r>
          </w:p>
        </w:tc>
      </w:tr>
      <w:tr w:rsidR="00374DD8" w:rsidRPr="00D40C43" w14:paraId="57A237CE" w14:textId="77777777" w:rsidTr="0068712A">
        <w:tc>
          <w:tcPr>
            <w:tcW w:w="715" w:type="dxa"/>
            <w:vAlign w:val="center"/>
          </w:tcPr>
          <w:p w14:paraId="21F487F4" w14:textId="77777777" w:rsidR="00374DD8" w:rsidRPr="00D40C43" w:rsidRDefault="00374DD8" w:rsidP="00734C3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8" w:type="dxa"/>
            <w:vAlign w:val="center"/>
          </w:tcPr>
          <w:p w14:paraId="3D1055B6" w14:textId="77777777" w:rsidR="00374DD8" w:rsidRPr="00D40C43" w:rsidRDefault="00374DD8" w:rsidP="00734C3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691" w:type="dxa"/>
            <w:vAlign w:val="center"/>
          </w:tcPr>
          <w:p w14:paraId="36B4F831" w14:textId="77777777" w:rsidR="00374DD8" w:rsidRPr="00D40C43" w:rsidRDefault="00374DD8" w:rsidP="00734C3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74DD8" w:rsidRPr="00D40C43" w14:paraId="346B2FC5" w14:textId="77777777" w:rsidTr="0068712A">
        <w:tc>
          <w:tcPr>
            <w:tcW w:w="715" w:type="dxa"/>
            <w:vAlign w:val="center"/>
          </w:tcPr>
          <w:p w14:paraId="0543C909" w14:textId="40ACC78E" w:rsidR="00374DD8" w:rsidRPr="00D40C43" w:rsidRDefault="00635563" w:rsidP="00734C3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57</w:t>
            </w:r>
          </w:p>
        </w:tc>
        <w:tc>
          <w:tcPr>
            <w:tcW w:w="768" w:type="dxa"/>
            <w:vAlign w:val="center"/>
          </w:tcPr>
          <w:p w14:paraId="148400AA" w14:textId="77777777" w:rsidR="00374DD8" w:rsidRPr="00D40C43" w:rsidRDefault="00374DD8" w:rsidP="00734C3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691" w:type="dxa"/>
            <w:vAlign w:val="center"/>
          </w:tcPr>
          <w:p w14:paraId="271A3B8C" w14:textId="77777777" w:rsidR="00374DD8" w:rsidRPr="00D40C43" w:rsidRDefault="00374DD8" w:rsidP="00734C3D">
            <w:pPr>
              <w:rPr>
                <w:rFonts w:cstheme="minorHAnsi"/>
                <w:sz w:val="20"/>
                <w:szCs w:val="20"/>
              </w:rPr>
            </w:pPr>
            <w:r w:rsidRPr="00D40C43">
              <w:rPr>
                <w:rFonts w:cstheme="minorHAnsi"/>
                <w:sz w:val="20"/>
                <w:szCs w:val="20"/>
              </w:rPr>
              <w:t>Total Transfer Hours</w:t>
            </w:r>
          </w:p>
        </w:tc>
      </w:tr>
      <w:tr w:rsidR="00374DD8" w:rsidRPr="00D40C43" w14:paraId="48E3D0AE" w14:textId="77777777" w:rsidTr="0068712A">
        <w:tc>
          <w:tcPr>
            <w:tcW w:w="715" w:type="dxa"/>
            <w:vAlign w:val="center"/>
          </w:tcPr>
          <w:p w14:paraId="0F145E1A" w14:textId="3F705ABE" w:rsidR="00374DD8" w:rsidRPr="00D40C43" w:rsidRDefault="00635563" w:rsidP="00734C3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768" w:type="dxa"/>
            <w:vAlign w:val="center"/>
          </w:tcPr>
          <w:p w14:paraId="1B6AD481" w14:textId="77777777" w:rsidR="00374DD8" w:rsidRPr="00D40C43" w:rsidRDefault="00374DD8" w:rsidP="00734C3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691" w:type="dxa"/>
            <w:vAlign w:val="center"/>
          </w:tcPr>
          <w:p w14:paraId="6C671028" w14:textId="77777777" w:rsidR="00374DD8" w:rsidRPr="00D40C43" w:rsidRDefault="00374DD8" w:rsidP="00734C3D">
            <w:pPr>
              <w:rPr>
                <w:rFonts w:cstheme="minorHAnsi"/>
                <w:sz w:val="20"/>
                <w:szCs w:val="20"/>
              </w:rPr>
            </w:pPr>
            <w:r w:rsidRPr="00D40C43">
              <w:rPr>
                <w:rFonts w:cstheme="minorHAnsi"/>
                <w:sz w:val="20"/>
                <w:szCs w:val="20"/>
              </w:rPr>
              <w:t>LA 105 Requirement</w:t>
            </w:r>
          </w:p>
        </w:tc>
      </w:tr>
      <w:tr w:rsidR="00374DD8" w:rsidRPr="00D40C43" w14:paraId="4F9FE9FA" w14:textId="77777777" w:rsidTr="00494B3E">
        <w:tc>
          <w:tcPr>
            <w:tcW w:w="715" w:type="dxa"/>
            <w:shd w:val="clear" w:color="auto" w:fill="FFF2CC" w:themeFill="accent4" w:themeFillTint="33"/>
            <w:vAlign w:val="center"/>
          </w:tcPr>
          <w:p w14:paraId="66C990AE" w14:textId="34D03A7C" w:rsidR="00374DD8" w:rsidRPr="00D40C43" w:rsidRDefault="00A96CF5" w:rsidP="00734C3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768" w:type="dxa"/>
            <w:shd w:val="clear" w:color="auto" w:fill="FFF2CC" w:themeFill="accent4" w:themeFillTint="33"/>
            <w:vAlign w:val="center"/>
          </w:tcPr>
          <w:p w14:paraId="5DC04B82" w14:textId="77777777" w:rsidR="00374DD8" w:rsidRPr="00D40C43" w:rsidRDefault="00374DD8" w:rsidP="00734C3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691" w:type="dxa"/>
            <w:shd w:val="clear" w:color="auto" w:fill="FFF2CC" w:themeFill="accent4" w:themeFillTint="33"/>
            <w:vAlign w:val="center"/>
          </w:tcPr>
          <w:p w14:paraId="351DB470" w14:textId="77777777" w:rsidR="00374DD8" w:rsidRPr="00D40C43" w:rsidRDefault="00374DD8" w:rsidP="00734C3D">
            <w:pPr>
              <w:rPr>
                <w:rFonts w:cstheme="minorHAnsi"/>
                <w:sz w:val="20"/>
                <w:szCs w:val="20"/>
              </w:rPr>
            </w:pPr>
            <w:r w:rsidRPr="00D40C43">
              <w:rPr>
                <w:rFonts w:cstheme="minorHAnsi"/>
                <w:sz w:val="20"/>
                <w:szCs w:val="20"/>
              </w:rPr>
              <w:t>Integrative Gen Ed Requirements</w:t>
            </w:r>
          </w:p>
        </w:tc>
      </w:tr>
      <w:tr w:rsidR="00374DD8" w:rsidRPr="00D40C43" w14:paraId="63996C53" w14:textId="77777777" w:rsidTr="00494B3E">
        <w:tc>
          <w:tcPr>
            <w:tcW w:w="715" w:type="dxa"/>
            <w:shd w:val="clear" w:color="auto" w:fill="FFF2CC" w:themeFill="accent4" w:themeFillTint="33"/>
            <w:vAlign w:val="center"/>
          </w:tcPr>
          <w:p w14:paraId="44E00BFD" w14:textId="336063E4" w:rsidR="00374DD8" w:rsidRPr="00D40C43" w:rsidRDefault="00A96CF5" w:rsidP="00734C3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768" w:type="dxa"/>
            <w:shd w:val="clear" w:color="auto" w:fill="FFF2CC" w:themeFill="accent4" w:themeFillTint="33"/>
            <w:vAlign w:val="center"/>
          </w:tcPr>
          <w:p w14:paraId="6238BF87" w14:textId="77777777" w:rsidR="00374DD8" w:rsidRPr="00D40C43" w:rsidRDefault="00374DD8" w:rsidP="00734C3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691" w:type="dxa"/>
            <w:shd w:val="clear" w:color="auto" w:fill="FFF2CC" w:themeFill="accent4" w:themeFillTint="33"/>
            <w:vAlign w:val="center"/>
          </w:tcPr>
          <w:p w14:paraId="361876FC" w14:textId="77777777" w:rsidR="00374DD8" w:rsidRPr="00D40C43" w:rsidRDefault="00374DD8" w:rsidP="00734C3D">
            <w:pPr>
              <w:rPr>
                <w:rFonts w:cstheme="minorHAnsi"/>
                <w:sz w:val="20"/>
                <w:szCs w:val="20"/>
              </w:rPr>
            </w:pPr>
            <w:r w:rsidRPr="00D40C43">
              <w:rPr>
                <w:rFonts w:cstheme="minorHAnsi"/>
                <w:sz w:val="20"/>
                <w:szCs w:val="20"/>
              </w:rPr>
              <w:t>KSS Requirement</w:t>
            </w:r>
          </w:p>
        </w:tc>
      </w:tr>
      <w:tr w:rsidR="00374DD8" w:rsidRPr="00D40C43" w14:paraId="62DDC65A" w14:textId="77777777" w:rsidTr="00494B3E">
        <w:tc>
          <w:tcPr>
            <w:tcW w:w="715" w:type="dxa"/>
            <w:shd w:val="clear" w:color="auto" w:fill="FFF2CC" w:themeFill="accent4" w:themeFillTint="33"/>
            <w:vAlign w:val="center"/>
          </w:tcPr>
          <w:p w14:paraId="0FDD90A2" w14:textId="4FAC426B" w:rsidR="00374DD8" w:rsidRPr="00D40C43" w:rsidRDefault="00A96CF5" w:rsidP="00734C3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28</w:t>
            </w:r>
          </w:p>
        </w:tc>
        <w:tc>
          <w:tcPr>
            <w:tcW w:w="768" w:type="dxa"/>
            <w:shd w:val="clear" w:color="auto" w:fill="FFF2CC" w:themeFill="accent4" w:themeFillTint="33"/>
            <w:vAlign w:val="center"/>
          </w:tcPr>
          <w:p w14:paraId="42026095" w14:textId="77777777" w:rsidR="00374DD8" w:rsidRPr="00D40C43" w:rsidRDefault="00374DD8" w:rsidP="00734C3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691" w:type="dxa"/>
            <w:shd w:val="clear" w:color="auto" w:fill="FFF2CC" w:themeFill="accent4" w:themeFillTint="33"/>
            <w:vAlign w:val="center"/>
          </w:tcPr>
          <w:p w14:paraId="704003C6" w14:textId="77777777" w:rsidR="00374DD8" w:rsidRPr="00D40C43" w:rsidRDefault="00374DD8" w:rsidP="00734C3D">
            <w:pPr>
              <w:rPr>
                <w:rFonts w:cstheme="minorHAnsi"/>
                <w:sz w:val="20"/>
                <w:szCs w:val="20"/>
              </w:rPr>
            </w:pPr>
            <w:r w:rsidRPr="00D40C43">
              <w:rPr>
                <w:rFonts w:cstheme="minorHAnsi"/>
                <w:sz w:val="20"/>
                <w:szCs w:val="20"/>
              </w:rPr>
              <w:t>Major Requirements</w:t>
            </w:r>
          </w:p>
        </w:tc>
      </w:tr>
      <w:tr w:rsidR="00374DD8" w:rsidRPr="00D40C43" w14:paraId="59C5D88B" w14:textId="77777777" w:rsidTr="00494B3E">
        <w:tc>
          <w:tcPr>
            <w:tcW w:w="715" w:type="dxa"/>
            <w:shd w:val="clear" w:color="auto" w:fill="FFF2CC" w:themeFill="accent4" w:themeFillTint="33"/>
            <w:vAlign w:val="center"/>
          </w:tcPr>
          <w:p w14:paraId="710F5B9C" w14:textId="36B34939" w:rsidR="00374DD8" w:rsidRPr="00D40C43" w:rsidRDefault="00A96CF5" w:rsidP="00734C3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24</w:t>
            </w:r>
          </w:p>
        </w:tc>
        <w:tc>
          <w:tcPr>
            <w:tcW w:w="768" w:type="dxa"/>
            <w:shd w:val="clear" w:color="auto" w:fill="FFF2CC" w:themeFill="accent4" w:themeFillTint="33"/>
            <w:vAlign w:val="center"/>
          </w:tcPr>
          <w:p w14:paraId="753A659B" w14:textId="77777777" w:rsidR="00374DD8" w:rsidRPr="00D40C43" w:rsidRDefault="00374DD8" w:rsidP="00734C3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691" w:type="dxa"/>
            <w:shd w:val="clear" w:color="auto" w:fill="FFF2CC" w:themeFill="accent4" w:themeFillTint="33"/>
            <w:vAlign w:val="center"/>
          </w:tcPr>
          <w:p w14:paraId="5C58E7EA" w14:textId="77777777" w:rsidR="00374DD8" w:rsidRPr="00D40C43" w:rsidRDefault="00374DD8" w:rsidP="00734C3D">
            <w:pPr>
              <w:rPr>
                <w:rFonts w:cstheme="minorHAnsi"/>
                <w:sz w:val="20"/>
                <w:szCs w:val="20"/>
              </w:rPr>
            </w:pPr>
            <w:r w:rsidRPr="00D40C43">
              <w:rPr>
                <w:rFonts w:cstheme="minorHAnsi"/>
                <w:sz w:val="20"/>
                <w:szCs w:val="20"/>
              </w:rPr>
              <w:t>Elective Requirement</w:t>
            </w:r>
          </w:p>
        </w:tc>
      </w:tr>
      <w:tr w:rsidR="00374DD8" w:rsidRPr="00D40C43" w14:paraId="72207D24" w14:textId="77777777" w:rsidTr="0068712A">
        <w:tc>
          <w:tcPr>
            <w:tcW w:w="715" w:type="dxa"/>
            <w:vAlign w:val="center"/>
          </w:tcPr>
          <w:p w14:paraId="161132DA" w14:textId="2C6E63CA" w:rsidR="00374DD8" w:rsidRPr="00D40C43" w:rsidRDefault="00A96CF5" w:rsidP="00734C3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127</w:t>
            </w:r>
          </w:p>
        </w:tc>
        <w:tc>
          <w:tcPr>
            <w:tcW w:w="768" w:type="dxa"/>
            <w:vAlign w:val="center"/>
          </w:tcPr>
          <w:p w14:paraId="2CD88D51" w14:textId="77777777" w:rsidR="00374DD8" w:rsidRPr="00D40C43" w:rsidRDefault="00374DD8" w:rsidP="00734C3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691" w:type="dxa"/>
            <w:vAlign w:val="center"/>
          </w:tcPr>
          <w:p w14:paraId="0AB23824" w14:textId="77777777" w:rsidR="00374DD8" w:rsidRPr="00D40C43" w:rsidRDefault="00374DD8" w:rsidP="00734C3D">
            <w:pPr>
              <w:rPr>
                <w:rFonts w:cstheme="minorHAnsi"/>
                <w:sz w:val="20"/>
                <w:szCs w:val="20"/>
              </w:rPr>
            </w:pPr>
            <w:r w:rsidRPr="00D40C43">
              <w:rPr>
                <w:rFonts w:cstheme="minorHAnsi"/>
                <w:sz w:val="20"/>
                <w:szCs w:val="20"/>
              </w:rPr>
              <w:t>Total Hours</w:t>
            </w:r>
          </w:p>
        </w:tc>
      </w:tr>
    </w:tbl>
    <w:p w14:paraId="4B5E59EF" w14:textId="77777777" w:rsidR="003665EC" w:rsidRPr="003665EC" w:rsidRDefault="003665EC" w:rsidP="00734C3D">
      <w:pPr>
        <w:spacing w:after="0"/>
        <w:rPr>
          <w:rFonts w:cstheme="minorHAnsi"/>
          <w:sz w:val="10"/>
          <w:szCs w:val="10"/>
        </w:rPr>
      </w:pPr>
    </w:p>
    <w:p w14:paraId="01693E35" w14:textId="21F6F76E" w:rsidR="003665EC" w:rsidRDefault="003665EC" w:rsidP="00734C3D">
      <w:pPr>
        <w:spacing w:after="0"/>
        <w:rPr>
          <w:rFonts w:cstheme="minorHAnsi"/>
          <w:sz w:val="10"/>
          <w:szCs w:val="10"/>
        </w:rPr>
      </w:pPr>
    </w:p>
    <w:p w14:paraId="1A7EEF89" w14:textId="12B81391" w:rsidR="00A96CF5" w:rsidRDefault="00A96CF5" w:rsidP="00734C3D">
      <w:pPr>
        <w:spacing w:after="0"/>
        <w:rPr>
          <w:rFonts w:cstheme="minorHAnsi"/>
          <w:sz w:val="10"/>
          <w:szCs w:val="10"/>
        </w:rPr>
      </w:pPr>
    </w:p>
    <w:p w14:paraId="3AD36F61" w14:textId="5C649D93" w:rsidR="00A96CF5" w:rsidRDefault="00A96CF5" w:rsidP="00734C3D">
      <w:pPr>
        <w:spacing w:after="0"/>
        <w:rPr>
          <w:rFonts w:cstheme="minorHAnsi"/>
          <w:sz w:val="10"/>
          <w:szCs w:val="10"/>
        </w:rPr>
      </w:pPr>
    </w:p>
    <w:p w14:paraId="1AFDF93B" w14:textId="1C4F0455" w:rsidR="00A96CF5" w:rsidRDefault="00A96CF5" w:rsidP="00734C3D">
      <w:pPr>
        <w:spacing w:after="0"/>
        <w:rPr>
          <w:rFonts w:cstheme="minorHAnsi"/>
          <w:sz w:val="10"/>
          <w:szCs w:val="10"/>
        </w:rPr>
      </w:pPr>
    </w:p>
    <w:p w14:paraId="1E65F7B0" w14:textId="48DBE75D" w:rsidR="00A96CF5" w:rsidRDefault="00A96CF5" w:rsidP="00734C3D">
      <w:pPr>
        <w:spacing w:after="0"/>
        <w:rPr>
          <w:rFonts w:cstheme="minorHAnsi"/>
          <w:sz w:val="10"/>
          <w:szCs w:val="10"/>
        </w:rPr>
      </w:pPr>
    </w:p>
    <w:p w14:paraId="3747BF1D" w14:textId="567B9DB1" w:rsidR="00A96CF5" w:rsidRDefault="00A96CF5" w:rsidP="00734C3D">
      <w:pPr>
        <w:spacing w:after="0"/>
        <w:rPr>
          <w:rFonts w:cstheme="minorHAnsi"/>
          <w:sz w:val="10"/>
          <w:szCs w:val="10"/>
        </w:rPr>
      </w:pPr>
    </w:p>
    <w:p w14:paraId="5F5D6731" w14:textId="1D4C9F1D" w:rsidR="00A96CF5" w:rsidRDefault="00A96CF5" w:rsidP="00734C3D">
      <w:pPr>
        <w:spacing w:after="0"/>
        <w:rPr>
          <w:rFonts w:cstheme="minorHAnsi"/>
          <w:sz w:val="10"/>
          <w:szCs w:val="10"/>
        </w:rPr>
      </w:pPr>
    </w:p>
    <w:p w14:paraId="1F80ECFC" w14:textId="77777777" w:rsidR="00A96CF5" w:rsidRDefault="00A96CF5" w:rsidP="00734C3D">
      <w:pPr>
        <w:spacing w:after="0"/>
        <w:rPr>
          <w:rFonts w:cstheme="minorHAnsi"/>
          <w:sz w:val="10"/>
          <w:szCs w:val="10"/>
        </w:rPr>
      </w:pPr>
    </w:p>
    <w:p w14:paraId="124E3AC6" w14:textId="35E57847" w:rsidR="003665EC" w:rsidRDefault="003665EC" w:rsidP="00734C3D">
      <w:pPr>
        <w:spacing w:after="0"/>
        <w:rPr>
          <w:rFonts w:cstheme="minorHAnsi"/>
          <w:sz w:val="10"/>
          <w:szCs w:val="10"/>
        </w:rPr>
      </w:pPr>
    </w:p>
    <w:p w14:paraId="3F43FC15" w14:textId="77777777" w:rsidR="007F589E" w:rsidRDefault="007F589E" w:rsidP="00734C3D">
      <w:pPr>
        <w:spacing w:after="0"/>
        <w:rPr>
          <w:rFonts w:cstheme="minorHAnsi"/>
          <w:sz w:val="10"/>
          <w:szCs w:val="10"/>
        </w:rPr>
      </w:pPr>
    </w:p>
    <w:tbl>
      <w:tblPr>
        <w:tblStyle w:val="TableGrid"/>
        <w:tblW w:w="0" w:type="auto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625"/>
        <w:gridCol w:w="4549"/>
      </w:tblGrid>
      <w:tr w:rsidR="006926D4" w:rsidRPr="00D40C43" w14:paraId="1E5AEAE3" w14:textId="77777777" w:rsidTr="005C5A20">
        <w:tc>
          <w:tcPr>
            <w:tcW w:w="5174" w:type="dxa"/>
            <w:gridSpan w:val="2"/>
            <w:vAlign w:val="center"/>
          </w:tcPr>
          <w:p w14:paraId="292F8054" w14:textId="7848EF66" w:rsidR="006926D4" w:rsidRPr="00D40C43" w:rsidRDefault="00DC7622" w:rsidP="0068712A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Mathematics</w:t>
            </w:r>
            <w:r w:rsidR="006926D4" w:rsidRPr="00D40C43">
              <w:rPr>
                <w:rFonts w:cstheme="minorHAnsi"/>
                <w:b/>
                <w:bCs/>
                <w:sz w:val="20"/>
                <w:szCs w:val="20"/>
              </w:rPr>
              <w:t xml:space="preserve"> (</w:t>
            </w:r>
            <w:r w:rsidR="00712821">
              <w:rPr>
                <w:rFonts w:cstheme="minorHAnsi"/>
                <w:b/>
                <w:bCs/>
                <w:sz w:val="20"/>
                <w:szCs w:val="20"/>
              </w:rPr>
              <w:t>36</w:t>
            </w:r>
            <w:r w:rsidR="006926D4" w:rsidRPr="00D40C43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6926D4" w:rsidRPr="00D40C43">
              <w:rPr>
                <w:rFonts w:cstheme="minorHAnsi"/>
                <w:b/>
                <w:bCs/>
                <w:sz w:val="20"/>
                <w:szCs w:val="20"/>
              </w:rPr>
              <w:t>hrs</w:t>
            </w:r>
            <w:proofErr w:type="spellEnd"/>
            <w:r w:rsidR="006926D4" w:rsidRPr="00D40C43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</w:tr>
      <w:tr w:rsidR="006D240D" w:rsidRPr="00D40C43" w14:paraId="2CFA1E5E" w14:textId="77777777" w:rsidTr="006D240D">
        <w:tc>
          <w:tcPr>
            <w:tcW w:w="5174" w:type="dxa"/>
            <w:gridSpan w:val="2"/>
            <w:vAlign w:val="center"/>
          </w:tcPr>
          <w:p w14:paraId="3B28F2DF" w14:textId="443F9FCB" w:rsidR="006D240D" w:rsidRPr="00DC7622" w:rsidRDefault="006D240D" w:rsidP="006D240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DC7622">
              <w:rPr>
                <w:rFonts w:cstheme="minorHAnsi"/>
                <w:b/>
                <w:bCs/>
                <w:sz w:val="20"/>
                <w:szCs w:val="20"/>
              </w:rPr>
              <w:t>Core Requirements (</w:t>
            </w:r>
            <w:r w:rsidR="00DC7622" w:rsidRPr="00DC7622">
              <w:rPr>
                <w:rFonts w:cstheme="minorHAnsi"/>
                <w:b/>
                <w:bCs/>
                <w:sz w:val="20"/>
                <w:szCs w:val="20"/>
              </w:rPr>
              <w:t>2</w:t>
            </w:r>
            <w:r w:rsidR="00712821">
              <w:rPr>
                <w:rFonts w:cstheme="minorHAnsi"/>
                <w:b/>
                <w:bCs/>
                <w:sz w:val="20"/>
                <w:szCs w:val="20"/>
              </w:rPr>
              <w:t>7</w:t>
            </w:r>
            <w:r w:rsidRPr="00DC7622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C7622">
              <w:rPr>
                <w:rFonts w:cstheme="minorHAnsi"/>
                <w:b/>
                <w:bCs/>
                <w:sz w:val="20"/>
                <w:szCs w:val="20"/>
              </w:rPr>
              <w:t>hrs</w:t>
            </w:r>
            <w:proofErr w:type="spellEnd"/>
            <w:r w:rsidRPr="00DC7622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</w:tr>
      <w:tr w:rsidR="00712821" w:rsidRPr="00D40C43" w14:paraId="47D24FEF" w14:textId="77777777" w:rsidTr="001C6D43">
        <w:tc>
          <w:tcPr>
            <w:tcW w:w="625" w:type="dxa"/>
            <w:vAlign w:val="center"/>
          </w:tcPr>
          <w:p w14:paraId="2772AA6F" w14:textId="6C1D5BF6" w:rsidR="00712821" w:rsidRPr="00DC7622" w:rsidRDefault="00712821" w:rsidP="007128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C7622">
              <w:rPr>
                <w:rFonts w:cstheme="minorHAnsi"/>
                <w:b/>
                <w:sz w:val="20"/>
                <w:szCs w:val="20"/>
              </w:rPr>
              <w:t>(-4)</w:t>
            </w:r>
          </w:p>
        </w:tc>
        <w:tc>
          <w:tcPr>
            <w:tcW w:w="4549" w:type="dxa"/>
            <w:vAlign w:val="center"/>
          </w:tcPr>
          <w:p w14:paraId="36A4D054" w14:textId="77777777" w:rsidR="00712821" w:rsidRDefault="00712821" w:rsidP="00712821">
            <w:pPr>
              <w:rPr>
                <w:rFonts w:cstheme="minorHAnsi"/>
                <w:sz w:val="20"/>
                <w:szCs w:val="20"/>
              </w:rPr>
            </w:pPr>
            <w:r w:rsidRPr="00DC7622">
              <w:rPr>
                <w:rFonts w:cstheme="minorHAnsi"/>
                <w:sz w:val="20"/>
                <w:szCs w:val="20"/>
              </w:rPr>
              <w:t>MA 20</w:t>
            </w:r>
            <w:r>
              <w:rPr>
                <w:rFonts w:cstheme="minorHAnsi"/>
                <w:sz w:val="20"/>
                <w:szCs w:val="20"/>
              </w:rPr>
              <w:t xml:space="preserve">4 Pre-Calculus </w:t>
            </w:r>
          </w:p>
          <w:p w14:paraId="75012416" w14:textId="2CC25788" w:rsidR="00712821" w:rsidRPr="00DC7622" w:rsidRDefault="00712821" w:rsidP="0071282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i/>
                <w:iCs/>
                <w:color w:val="7030A0"/>
                <w:sz w:val="20"/>
                <w:szCs w:val="20"/>
              </w:rPr>
              <w:t>{</w:t>
            </w:r>
            <w:r w:rsidRPr="00DC7622">
              <w:rPr>
                <w:rFonts w:cstheme="minorHAnsi"/>
                <w:i/>
                <w:iCs/>
                <w:color w:val="7030A0"/>
                <w:sz w:val="20"/>
                <w:szCs w:val="20"/>
              </w:rPr>
              <w:t xml:space="preserve">MA </w:t>
            </w:r>
            <w:r>
              <w:rPr>
                <w:rFonts w:cstheme="minorHAnsi"/>
                <w:i/>
                <w:iCs/>
                <w:color w:val="7030A0"/>
                <w:sz w:val="20"/>
                <w:szCs w:val="20"/>
              </w:rPr>
              <w:t>101</w:t>
            </w:r>
            <w:r w:rsidRPr="00DC7622">
              <w:rPr>
                <w:rFonts w:cstheme="minorHAnsi"/>
                <w:i/>
                <w:iCs/>
                <w:color w:val="7030A0"/>
                <w:sz w:val="20"/>
                <w:szCs w:val="20"/>
              </w:rPr>
              <w:t xml:space="preserve"> </w:t>
            </w:r>
            <w:r>
              <w:rPr>
                <w:rFonts w:cstheme="minorHAnsi"/>
                <w:i/>
                <w:iCs/>
                <w:color w:val="7030A0"/>
                <w:sz w:val="20"/>
                <w:szCs w:val="20"/>
              </w:rPr>
              <w:t>or ALEKS placement}</w:t>
            </w:r>
          </w:p>
        </w:tc>
      </w:tr>
      <w:tr w:rsidR="00712821" w:rsidRPr="00D40C43" w14:paraId="2497DE44" w14:textId="77777777" w:rsidTr="001C6D43">
        <w:tc>
          <w:tcPr>
            <w:tcW w:w="625" w:type="dxa"/>
            <w:vAlign w:val="center"/>
          </w:tcPr>
          <w:p w14:paraId="691DAD4F" w14:textId="2B190A7B" w:rsidR="00712821" w:rsidRPr="00A96CF5" w:rsidRDefault="00A96CF5" w:rsidP="00712821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4</w:t>
            </w:r>
          </w:p>
        </w:tc>
        <w:tc>
          <w:tcPr>
            <w:tcW w:w="4549" w:type="dxa"/>
            <w:vAlign w:val="center"/>
          </w:tcPr>
          <w:p w14:paraId="37086DD0" w14:textId="3A0A8AD9" w:rsidR="00712821" w:rsidRPr="00DC7622" w:rsidRDefault="00712821" w:rsidP="00712821">
            <w:pPr>
              <w:rPr>
                <w:rFonts w:cstheme="minorHAnsi"/>
                <w:sz w:val="20"/>
                <w:szCs w:val="20"/>
              </w:rPr>
            </w:pPr>
            <w:r w:rsidRPr="00DC7622">
              <w:rPr>
                <w:rFonts w:cstheme="minorHAnsi"/>
                <w:sz w:val="20"/>
                <w:szCs w:val="20"/>
              </w:rPr>
              <w:t>MA 205 Calculus I</w:t>
            </w:r>
            <w:r w:rsidR="00A96CF5">
              <w:rPr>
                <w:rFonts w:cstheme="minorHAnsi"/>
                <w:sz w:val="20"/>
                <w:szCs w:val="20"/>
              </w:rPr>
              <w:t xml:space="preserve"> – MATH 221 [2]</w:t>
            </w:r>
          </w:p>
          <w:p w14:paraId="328E9FDE" w14:textId="241F9F60" w:rsidR="00712821" w:rsidRPr="00DC7622" w:rsidRDefault="00712821" w:rsidP="0071282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i/>
                <w:iCs/>
                <w:color w:val="7030A0"/>
                <w:sz w:val="20"/>
                <w:szCs w:val="20"/>
              </w:rPr>
              <w:t>{</w:t>
            </w:r>
            <w:r w:rsidRPr="00DC7622">
              <w:rPr>
                <w:rFonts w:cstheme="minorHAnsi"/>
                <w:i/>
                <w:iCs/>
                <w:color w:val="7030A0"/>
                <w:sz w:val="20"/>
                <w:szCs w:val="20"/>
              </w:rPr>
              <w:t xml:space="preserve">MA </w:t>
            </w:r>
            <w:r>
              <w:rPr>
                <w:rFonts w:cstheme="minorHAnsi"/>
                <w:i/>
                <w:iCs/>
                <w:color w:val="7030A0"/>
                <w:sz w:val="20"/>
                <w:szCs w:val="20"/>
              </w:rPr>
              <w:t>2</w:t>
            </w:r>
            <w:r w:rsidRPr="00DC7622">
              <w:rPr>
                <w:rFonts w:cstheme="minorHAnsi"/>
                <w:i/>
                <w:iCs/>
                <w:color w:val="7030A0"/>
                <w:sz w:val="20"/>
                <w:szCs w:val="20"/>
              </w:rPr>
              <w:t>04</w:t>
            </w:r>
            <w:r>
              <w:rPr>
                <w:rFonts w:cstheme="minorHAnsi"/>
                <w:i/>
                <w:iCs/>
                <w:color w:val="7030A0"/>
                <w:sz w:val="20"/>
                <w:szCs w:val="20"/>
              </w:rPr>
              <w:t xml:space="preserve"> </w:t>
            </w:r>
            <w:r w:rsidRPr="00DC7622">
              <w:rPr>
                <w:rFonts w:cstheme="minorHAnsi"/>
                <w:i/>
                <w:iCs/>
                <w:color w:val="7030A0"/>
                <w:sz w:val="20"/>
                <w:szCs w:val="20"/>
              </w:rPr>
              <w:t>or ALEKS placement</w:t>
            </w:r>
            <w:r>
              <w:rPr>
                <w:rFonts w:cstheme="minorHAnsi"/>
                <w:i/>
                <w:iCs/>
                <w:color w:val="7030A0"/>
                <w:sz w:val="20"/>
                <w:szCs w:val="20"/>
              </w:rPr>
              <w:t>}</w:t>
            </w:r>
          </w:p>
        </w:tc>
      </w:tr>
      <w:tr w:rsidR="00712821" w:rsidRPr="00D40C43" w14:paraId="3782CD4D" w14:textId="77777777" w:rsidTr="001C6D43">
        <w:tc>
          <w:tcPr>
            <w:tcW w:w="625" w:type="dxa"/>
            <w:vAlign w:val="center"/>
          </w:tcPr>
          <w:p w14:paraId="073705D9" w14:textId="7891DF0B" w:rsidR="00712821" w:rsidRPr="00A96CF5" w:rsidRDefault="00A96CF5" w:rsidP="00712821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4</w:t>
            </w:r>
          </w:p>
        </w:tc>
        <w:tc>
          <w:tcPr>
            <w:tcW w:w="4549" w:type="dxa"/>
            <w:vAlign w:val="center"/>
          </w:tcPr>
          <w:p w14:paraId="43B87712" w14:textId="05A75879" w:rsidR="00712821" w:rsidRPr="00DC7622" w:rsidRDefault="00712821" w:rsidP="00712821">
            <w:pPr>
              <w:rPr>
                <w:rFonts w:cstheme="minorHAnsi"/>
                <w:sz w:val="20"/>
                <w:szCs w:val="20"/>
              </w:rPr>
            </w:pPr>
            <w:r w:rsidRPr="00DC7622">
              <w:rPr>
                <w:rFonts w:cstheme="minorHAnsi"/>
                <w:sz w:val="20"/>
                <w:szCs w:val="20"/>
              </w:rPr>
              <w:t>MA 206 Calculus II</w:t>
            </w:r>
            <w:r w:rsidR="00A96CF5">
              <w:rPr>
                <w:rFonts w:cstheme="minorHAnsi"/>
                <w:sz w:val="20"/>
                <w:szCs w:val="20"/>
              </w:rPr>
              <w:t xml:space="preserve"> – MATH 222 [2]</w:t>
            </w:r>
          </w:p>
          <w:p w14:paraId="64E81BE3" w14:textId="50CAD397" w:rsidR="00712821" w:rsidRPr="00DC7622" w:rsidRDefault="00712821" w:rsidP="0071282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i/>
                <w:iCs/>
                <w:color w:val="7030A0"/>
                <w:sz w:val="20"/>
                <w:szCs w:val="20"/>
              </w:rPr>
              <w:t>{</w:t>
            </w:r>
            <w:r w:rsidRPr="00DC7622">
              <w:rPr>
                <w:rFonts w:cstheme="minorHAnsi"/>
                <w:i/>
                <w:iCs/>
                <w:color w:val="7030A0"/>
                <w:sz w:val="20"/>
                <w:szCs w:val="20"/>
              </w:rPr>
              <w:t>MA 205</w:t>
            </w:r>
            <w:r>
              <w:rPr>
                <w:rFonts w:cstheme="minorHAnsi"/>
                <w:i/>
                <w:iCs/>
                <w:color w:val="7030A0"/>
                <w:sz w:val="20"/>
                <w:szCs w:val="20"/>
              </w:rPr>
              <w:t>}</w:t>
            </w:r>
          </w:p>
        </w:tc>
      </w:tr>
      <w:tr w:rsidR="00712821" w:rsidRPr="00D40C43" w14:paraId="41EAF737" w14:textId="77777777" w:rsidTr="00494B3E">
        <w:tc>
          <w:tcPr>
            <w:tcW w:w="625" w:type="dxa"/>
            <w:shd w:val="clear" w:color="auto" w:fill="FFF2CC" w:themeFill="accent4" w:themeFillTint="33"/>
            <w:vAlign w:val="center"/>
          </w:tcPr>
          <w:p w14:paraId="252E43A0" w14:textId="0C57BF85" w:rsidR="00712821" w:rsidRPr="00DC7622" w:rsidRDefault="00712821" w:rsidP="007128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C7622">
              <w:rPr>
                <w:rFonts w:cstheme="minorHAnsi"/>
                <w:b/>
                <w:sz w:val="20"/>
                <w:szCs w:val="20"/>
              </w:rPr>
              <w:t>(-3)</w:t>
            </w:r>
          </w:p>
        </w:tc>
        <w:tc>
          <w:tcPr>
            <w:tcW w:w="4549" w:type="dxa"/>
            <w:shd w:val="clear" w:color="auto" w:fill="FFF2CC" w:themeFill="accent4" w:themeFillTint="33"/>
            <w:vAlign w:val="center"/>
          </w:tcPr>
          <w:p w14:paraId="49889DC3" w14:textId="77777777" w:rsidR="00712821" w:rsidRPr="00DC7622" w:rsidRDefault="00712821" w:rsidP="00712821">
            <w:pPr>
              <w:rPr>
                <w:rFonts w:cstheme="minorHAnsi"/>
                <w:sz w:val="20"/>
                <w:szCs w:val="20"/>
              </w:rPr>
            </w:pPr>
            <w:r w:rsidRPr="00DC7622">
              <w:rPr>
                <w:rFonts w:cstheme="minorHAnsi"/>
                <w:sz w:val="20"/>
                <w:szCs w:val="20"/>
              </w:rPr>
              <w:t>MA 215 Applied Statistics</w:t>
            </w:r>
          </w:p>
          <w:p w14:paraId="7AE51887" w14:textId="3C1CFEFC" w:rsidR="00712821" w:rsidRPr="00DC7622" w:rsidRDefault="00712821" w:rsidP="0071282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i/>
                <w:iCs/>
                <w:color w:val="7030A0"/>
                <w:sz w:val="20"/>
                <w:szCs w:val="20"/>
              </w:rPr>
              <w:t>{</w:t>
            </w:r>
            <w:r w:rsidRPr="00DC7622">
              <w:rPr>
                <w:rFonts w:cstheme="minorHAnsi"/>
                <w:i/>
                <w:iCs/>
                <w:color w:val="7030A0"/>
                <w:sz w:val="20"/>
                <w:szCs w:val="20"/>
              </w:rPr>
              <w:t>MA 10</w:t>
            </w:r>
            <w:r>
              <w:rPr>
                <w:rFonts w:cstheme="minorHAnsi"/>
                <w:i/>
                <w:iCs/>
                <w:color w:val="7030A0"/>
                <w:sz w:val="20"/>
                <w:szCs w:val="20"/>
              </w:rPr>
              <w:t>1</w:t>
            </w:r>
            <w:r w:rsidRPr="00DC7622">
              <w:rPr>
                <w:rFonts w:cstheme="minorHAnsi"/>
                <w:i/>
                <w:iCs/>
                <w:color w:val="7030A0"/>
                <w:sz w:val="20"/>
                <w:szCs w:val="20"/>
              </w:rPr>
              <w:t xml:space="preserve"> or ALEKS placement</w:t>
            </w:r>
            <w:r>
              <w:rPr>
                <w:rFonts w:cstheme="minorHAnsi"/>
                <w:i/>
                <w:iCs/>
                <w:color w:val="7030A0"/>
                <w:sz w:val="20"/>
                <w:szCs w:val="20"/>
              </w:rPr>
              <w:t>}</w:t>
            </w:r>
          </w:p>
        </w:tc>
      </w:tr>
      <w:tr w:rsidR="00712821" w:rsidRPr="00D40C43" w14:paraId="4D86CEBA" w14:textId="77777777" w:rsidTr="00494B3E">
        <w:tc>
          <w:tcPr>
            <w:tcW w:w="625" w:type="dxa"/>
            <w:shd w:val="clear" w:color="auto" w:fill="FFF2CC" w:themeFill="accent4" w:themeFillTint="33"/>
            <w:vAlign w:val="center"/>
          </w:tcPr>
          <w:p w14:paraId="6E1AE2B4" w14:textId="2CF0C584" w:rsidR="00712821" w:rsidRPr="00DC7622" w:rsidRDefault="00712821" w:rsidP="007128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C7622">
              <w:rPr>
                <w:rFonts w:cstheme="minorHAnsi"/>
                <w:b/>
                <w:sz w:val="20"/>
                <w:szCs w:val="20"/>
              </w:rPr>
              <w:t>(-3)</w:t>
            </w:r>
          </w:p>
        </w:tc>
        <w:tc>
          <w:tcPr>
            <w:tcW w:w="4549" w:type="dxa"/>
            <w:shd w:val="clear" w:color="auto" w:fill="FFF2CC" w:themeFill="accent4" w:themeFillTint="33"/>
            <w:vAlign w:val="center"/>
          </w:tcPr>
          <w:p w14:paraId="1877F88C" w14:textId="5367676B" w:rsidR="00712821" w:rsidRPr="00DC7622" w:rsidRDefault="00712821" w:rsidP="00712821">
            <w:pPr>
              <w:rPr>
                <w:rFonts w:cstheme="minorHAnsi"/>
                <w:sz w:val="20"/>
                <w:szCs w:val="20"/>
              </w:rPr>
            </w:pPr>
            <w:r w:rsidRPr="00DC7622">
              <w:rPr>
                <w:rFonts w:cstheme="minorHAnsi"/>
                <w:sz w:val="20"/>
                <w:szCs w:val="20"/>
              </w:rPr>
              <w:t>CIS 245 Introduction to Programming</w:t>
            </w:r>
          </w:p>
        </w:tc>
      </w:tr>
      <w:tr w:rsidR="00712821" w:rsidRPr="00D40C43" w14:paraId="170761FE" w14:textId="77777777" w:rsidTr="00494B3E">
        <w:tc>
          <w:tcPr>
            <w:tcW w:w="625" w:type="dxa"/>
            <w:shd w:val="clear" w:color="auto" w:fill="FFF2CC" w:themeFill="accent4" w:themeFillTint="33"/>
            <w:vAlign w:val="center"/>
          </w:tcPr>
          <w:p w14:paraId="47B5946E" w14:textId="6A5BD190" w:rsidR="00712821" w:rsidRPr="00DC7622" w:rsidRDefault="00712821" w:rsidP="007128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C7622">
              <w:rPr>
                <w:rFonts w:cstheme="minorHAnsi"/>
                <w:b/>
                <w:sz w:val="20"/>
                <w:szCs w:val="20"/>
              </w:rPr>
              <w:t>(-3)</w:t>
            </w:r>
          </w:p>
        </w:tc>
        <w:tc>
          <w:tcPr>
            <w:tcW w:w="4549" w:type="dxa"/>
            <w:shd w:val="clear" w:color="auto" w:fill="FFF2CC" w:themeFill="accent4" w:themeFillTint="33"/>
            <w:vAlign w:val="center"/>
          </w:tcPr>
          <w:p w14:paraId="50F00EF0" w14:textId="77777777" w:rsidR="00712821" w:rsidRPr="00DC7622" w:rsidRDefault="00712821" w:rsidP="00712821">
            <w:pPr>
              <w:rPr>
                <w:rFonts w:cstheme="minorHAnsi"/>
                <w:sz w:val="20"/>
                <w:szCs w:val="20"/>
              </w:rPr>
            </w:pPr>
            <w:r w:rsidRPr="00DC7622">
              <w:rPr>
                <w:rFonts w:cstheme="minorHAnsi"/>
                <w:sz w:val="20"/>
                <w:szCs w:val="20"/>
              </w:rPr>
              <w:t>MA 315 Discrete Mathematics</w:t>
            </w:r>
          </w:p>
          <w:p w14:paraId="1C0C1827" w14:textId="54810318" w:rsidR="00712821" w:rsidRPr="00DC7622" w:rsidRDefault="00712821" w:rsidP="0071282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i/>
                <w:iCs/>
                <w:color w:val="7030A0"/>
                <w:sz w:val="20"/>
                <w:szCs w:val="20"/>
              </w:rPr>
              <w:t>{</w:t>
            </w:r>
            <w:r w:rsidRPr="00DC7622">
              <w:rPr>
                <w:rFonts w:cstheme="minorHAnsi"/>
                <w:i/>
                <w:iCs/>
                <w:color w:val="7030A0"/>
                <w:sz w:val="20"/>
                <w:szCs w:val="20"/>
              </w:rPr>
              <w:t>MA 205</w:t>
            </w:r>
            <w:r>
              <w:rPr>
                <w:rFonts w:cstheme="minorHAnsi"/>
                <w:i/>
                <w:iCs/>
                <w:color w:val="7030A0"/>
                <w:sz w:val="20"/>
                <w:szCs w:val="20"/>
              </w:rPr>
              <w:t>}</w:t>
            </w:r>
          </w:p>
        </w:tc>
      </w:tr>
      <w:tr w:rsidR="00712821" w:rsidRPr="00D40C43" w14:paraId="189FA9BA" w14:textId="77777777" w:rsidTr="00494B3E">
        <w:tc>
          <w:tcPr>
            <w:tcW w:w="625" w:type="dxa"/>
            <w:shd w:val="clear" w:color="auto" w:fill="FFF2CC" w:themeFill="accent4" w:themeFillTint="33"/>
            <w:vAlign w:val="center"/>
          </w:tcPr>
          <w:p w14:paraId="313EEA5C" w14:textId="782EFE17" w:rsidR="00712821" w:rsidRPr="00DC7622" w:rsidRDefault="00712821" w:rsidP="007128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C7622">
              <w:rPr>
                <w:rFonts w:cstheme="minorHAnsi"/>
                <w:b/>
                <w:sz w:val="20"/>
                <w:szCs w:val="20"/>
              </w:rPr>
              <w:t>(-3)</w:t>
            </w:r>
          </w:p>
        </w:tc>
        <w:tc>
          <w:tcPr>
            <w:tcW w:w="4549" w:type="dxa"/>
            <w:shd w:val="clear" w:color="auto" w:fill="FFF2CC" w:themeFill="accent4" w:themeFillTint="33"/>
            <w:vAlign w:val="center"/>
          </w:tcPr>
          <w:p w14:paraId="6F3FB10B" w14:textId="77777777" w:rsidR="00712821" w:rsidRPr="00DC7622" w:rsidRDefault="00712821" w:rsidP="00712821">
            <w:pPr>
              <w:rPr>
                <w:rFonts w:cstheme="minorHAnsi"/>
                <w:sz w:val="20"/>
                <w:szCs w:val="20"/>
              </w:rPr>
            </w:pPr>
            <w:r w:rsidRPr="00DC7622">
              <w:rPr>
                <w:rFonts w:cstheme="minorHAnsi"/>
                <w:sz w:val="20"/>
                <w:szCs w:val="20"/>
              </w:rPr>
              <w:t>MA 320 Linear Algebra</w:t>
            </w:r>
          </w:p>
          <w:p w14:paraId="55B194A0" w14:textId="390827E9" w:rsidR="00712821" w:rsidRPr="00DC7622" w:rsidRDefault="00712821" w:rsidP="0071282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i/>
                <w:iCs/>
                <w:color w:val="7030A0"/>
                <w:sz w:val="20"/>
                <w:szCs w:val="20"/>
              </w:rPr>
              <w:t>{</w:t>
            </w:r>
            <w:r w:rsidRPr="00DC7622">
              <w:rPr>
                <w:rFonts w:cstheme="minorHAnsi"/>
                <w:i/>
                <w:iCs/>
                <w:color w:val="7030A0"/>
                <w:sz w:val="20"/>
                <w:szCs w:val="20"/>
              </w:rPr>
              <w:t xml:space="preserve">MA </w:t>
            </w:r>
            <w:r>
              <w:rPr>
                <w:rFonts w:cstheme="minorHAnsi"/>
                <w:i/>
                <w:iCs/>
                <w:color w:val="7030A0"/>
                <w:sz w:val="20"/>
                <w:szCs w:val="20"/>
              </w:rPr>
              <w:t>315}</w:t>
            </w:r>
          </w:p>
        </w:tc>
      </w:tr>
      <w:tr w:rsidR="00712821" w:rsidRPr="00D40C43" w14:paraId="5C9C6ADF" w14:textId="77777777" w:rsidTr="00494B3E">
        <w:tc>
          <w:tcPr>
            <w:tcW w:w="625" w:type="dxa"/>
            <w:shd w:val="clear" w:color="auto" w:fill="FFF2CC" w:themeFill="accent4" w:themeFillTint="33"/>
            <w:vAlign w:val="center"/>
          </w:tcPr>
          <w:p w14:paraId="417F6E40" w14:textId="326FB024" w:rsidR="00712821" w:rsidRPr="00DC7622" w:rsidRDefault="00712821" w:rsidP="00712821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C7622">
              <w:rPr>
                <w:rFonts w:cstheme="minorHAnsi"/>
                <w:b/>
                <w:sz w:val="20"/>
                <w:szCs w:val="20"/>
              </w:rPr>
              <w:t>(-3)</w:t>
            </w:r>
          </w:p>
        </w:tc>
        <w:tc>
          <w:tcPr>
            <w:tcW w:w="4549" w:type="dxa"/>
            <w:shd w:val="clear" w:color="auto" w:fill="FFF2CC" w:themeFill="accent4" w:themeFillTint="33"/>
            <w:vAlign w:val="center"/>
          </w:tcPr>
          <w:p w14:paraId="036C6D25" w14:textId="77777777" w:rsidR="00712821" w:rsidRPr="00DC7622" w:rsidRDefault="00712821" w:rsidP="00712821">
            <w:pPr>
              <w:rPr>
                <w:rFonts w:cstheme="minorHAnsi"/>
                <w:sz w:val="20"/>
                <w:szCs w:val="20"/>
              </w:rPr>
            </w:pPr>
            <w:r w:rsidRPr="00DC7622">
              <w:rPr>
                <w:rFonts w:cstheme="minorHAnsi"/>
                <w:sz w:val="20"/>
                <w:szCs w:val="20"/>
              </w:rPr>
              <w:t>MA 420 Abstract Algebra</w:t>
            </w:r>
          </w:p>
          <w:p w14:paraId="50B576D3" w14:textId="5D8F9069" w:rsidR="00712821" w:rsidRPr="00DC7622" w:rsidRDefault="00712821" w:rsidP="0071282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i/>
                <w:iCs/>
                <w:color w:val="7030A0"/>
                <w:sz w:val="20"/>
                <w:szCs w:val="20"/>
              </w:rPr>
              <w:t>{</w:t>
            </w:r>
            <w:r w:rsidRPr="00DC7622">
              <w:rPr>
                <w:rFonts w:cstheme="minorHAnsi"/>
                <w:i/>
                <w:iCs/>
                <w:color w:val="7030A0"/>
                <w:sz w:val="20"/>
                <w:szCs w:val="20"/>
              </w:rPr>
              <w:t xml:space="preserve">MA </w:t>
            </w:r>
            <w:r>
              <w:rPr>
                <w:rFonts w:cstheme="minorHAnsi"/>
                <w:i/>
                <w:iCs/>
                <w:color w:val="7030A0"/>
                <w:sz w:val="20"/>
                <w:szCs w:val="20"/>
              </w:rPr>
              <w:t>315; MA 320}</w:t>
            </w:r>
          </w:p>
        </w:tc>
      </w:tr>
      <w:tr w:rsidR="00712821" w:rsidRPr="00D40C43" w14:paraId="71BD1713" w14:textId="77777777" w:rsidTr="00A3168A">
        <w:tc>
          <w:tcPr>
            <w:tcW w:w="5174" w:type="dxa"/>
            <w:gridSpan w:val="2"/>
            <w:vAlign w:val="center"/>
          </w:tcPr>
          <w:p w14:paraId="67959D36" w14:textId="3E3A5265" w:rsidR="00712821" w:rsidRPr="00DC7622" w:rsidRDefault="00604308" w:rsidP="00712821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Data Science Analysis</w:t>
            </w:r>
            <w:r w:rsidR="00712821" w:rsidRPr="00DC7622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="00712821">
              <w:rPr>
                <w:rFonts w:cstheme="minorHAnsi"/>
                <w:b/>
                <w:bCs/>
                <w:sz w:val="20"/>
                <w:szCs w:val="20"/>
              </w:rPr>
              <w:t xml:space="preserve">Emphasis </w:t>
            </w:r>
            <w:r w:rsidR="00712821" w:rsidRPr="00DC7622">
              <w:rPr>
                <w:rFonts w:cstheme="minorHAnsi"/>
                <w:b/>
                <w:bCs/>
                <w:sz w:val="20"/>
                <w:szCs w:val="20"/>
              </w:rPr>
              <w:t>(</w:t>
            </w:r>
            <w:r w:rsidR="00712821">
              <w:rPr>
                <w:rFonts w:cstheme="minorHAnsi"/>
                <w:b/>
                <w:bCs/>
                <w:sz w:val="20"/>
                <w:szCs w:val="20"/>
              </w:rPr>
              <w:t>9</w:t>
            </w:r>
            <w:r w:rsidR="00712821" w:rsidRPr="00DC7622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712821" w:rsidRPr="00DC7622">
              <w:rPr>
                <w:rFonts w:cstheme="minorHAnsi"/>
                <w:b/>
                <w:bCs/>
                <w:sz w:val="20"/>
                <w:szCs w:val="20"/>
              </w:rPr>
              <w:t>hrs</w:t>
            </w:r>
            <w:proofErr w:type="spellEnd"/>
            <w:r w:rsidR="00712821" w:rsidRPr="00DC7622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</w:tr>
      <w:tr w:rsidR="00712821" w:rsidRPr="00D40C43" w14:paraId="58A1FF79" w14:textId="77777777" w:rsidTr="00494B3E">
        <w:tc>
          <w:tcPr>
            <w:tcW w:w="625" w:type="dxa"/>
            <w:shd w:val="clear" w:color="auto" w:fill="FFF2CC" w:themeFill="accent4" w:themeFillTint="33"/>
            <w:vAlign w:val="center"/>
          </w:tcPr>
          <w:p w14:paraId="08D8356C" w14:textId="1B885ABF" w:rsidR="00712821" w:rsidRPr="00DC7622" w:rsidRDefault="00712821" w:rsidP="00712821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C7622">
              <w:rPr>
                <w:rFonts w:cstheme="minorHAnsi"/>
                <w:b/>
                <w:sz w:val="20"/>
                <w:szCs w:val="20"/>
              </w:rPr>
              <w:t>(-3)</w:t>
            </w:r>
          </w:p>
        </w:tc>
        <w:tc>
          <w:tcPr>
            <w:tcW w:w="4549" w:type="dxa"/>
            <w:shd w:val="clear" w:color="auto" w:fill="FFF2CC" w:themeFill="accent4" w:themeFillTint="33"/>
            <w:vAlign w:val="center"/>
          </w:tcPr>
          <w:p w14:paraId="69861A0B" w14:textId="0FAC812B" w:rsidR="00712821" w:rsidRPr="00DC7622" w:rsidRDefault="00902389" w:rsidP="0071282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DSC 101 Introduction to Data Science</w:t>
            </w:r>
          </w:p>
        </w:tc>
      </w:tr>
      <w:tr w:rsidR="00712821" w:rsidRPr="00D40C43" w14:paraId="070F50D7" w14:textId="77777777" w:rsidTr="00494B3E">
        <w:tc>
          <w:tcPr>
            <w:tcW w:w="625" w:type="dxa"/>
            <w:shd w:val="clear" w:color="auto" w:fill="FFF2CC" w:themeFill="accent4" w:themeFillTint="33"/>
            <w:vAlign w:val="center"/>
          </w:tcPr>
          <w:p w14:paraId="49E929AF" w14:textId="71A1937E" w:rsidR="00712821" w:rsidRPr="00DC7622" w:rsidRDefault="00712821" w:rsidP="00712821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C7622">
              <w:rPr>
                <w:rFonts w:cstheme="minorHAnsi"/>
                <w:b/>
                <w:sz w:val="20"/>
                <w:szCs w:val="20"/>
              </w:rPr>
              <w:t>(-3)</w:t>
            </w:r>
          </w:p>
        </w:tc>
        <w:tc>
          <w:tcPr>
            <w:tcW w:w="4549" w:type="dxa"/>
            <w:shd w:val="clear" w:color="auto" w:fill="FFF2CC" w:themeFill="accent4" w:themeFillTint="33"/>
            <w:vAlign w:val="center"/>
          </w:tcPr>
          <w:p w14:paraId="10F0F5B8" w14:textId="4B10C81F" w:rsidR="00712821" w:rsidRPr="00DC7622" w:rsidRDefault="00902389" w:rsidP="0071282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DSC 310 Data Analysis and Visualization</w:t>
            </w:r>
          </w:p>
        </w:tc>
      </w:tr>
      <w:tr w:rsidR="00712821" w:rsidRPr="00D40C43" w14:paraId="15FE9A27" w14:textId="77777777" w:rsidTr="00494B3E">
        <w:tc>
          <w:tcPr>
            <w:tcW w:w="625" w:type="dxa"/>
            <w:shd w:val="clear" w:color="auto" w:fill="FFF2CC" w:themeFill="accent4" w:themeFillTint="33"/>
            <w:vAlign w:val="center"/>
          </w:tcPr>
          <w:p w14:paraId="6BAB7E46" w14:textId="05BF7F71" w:rsidR="00712821" w:rsidRPr="00DC7622" w:rsidRDefault="00712821" w:rsidP="00712821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C7622">
              <w:rPr>
                <w:rFonts w:cstheme="minorHAnsi"/>
                <w:b/>
                <w:sz w:val="20"/>
                <w:szCs w:val="20"/>
              </w:rPr>
              <w:t>(-3)</w:t>
            </w:r>
          </w:p>
        </w:tc>
        <w:tc>
          <w:tcPr>
            <w:tcW w:w="4549" w:type="dxa"/>
            <w:shd w:val="clear" w:color="auto" w:fill="FFF2CC" w:themeFill="accent4" w:themeFillTint="33"/>
            <w:vAlign w:val="center"/>
          </w:tcPr>
          <w:p w14:paraId="2D183D90" w14:textId="74A77519" w:rsidR="00712821" w:rsidRPr="00DC7622" w:rsidRDefault="00902389" w:rsidP="0071282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DSC 350 Data Wrangling for Data Science</w:t>
            </w:r>
          </w:p>
        </w:tc>
      </w:tr>
    </w:tbl>
    <w:p w14:paraId="74068E87" w14:textId="77777777" w:rsidR="008A4B59" w:rsidRPr="00901A0B" w:rsidRDefault="008A4B59" w:rsidP="00D40C43">
      <w:pPr>
        <w:spacing w:after="0"/>
        <w:rPr>
          <w:rFonts w:cstheme="minorHAnsi"/>
          <w:sz w:val="10"/>
          <w:szCs w:val="10"/>
        </w:rPr>
      </w:pPr>
    </w:p>
    <w:sectPr w:rsidR="008A4B59" w:rsidRPr="00901A0B" w:rsidSect="00D40C43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720" w:right="720" w:bottom="432" w:left="720" w:header="432" w:footer="288" w:gutter="0"/>
      <w:cols w:num="2" w:space="43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AA0DE4" w14:textId="77777777" w:rsidR="00115350" w:rsidRDefault="00115350" w:rsidP="009C6506">
      <w:pPr>
        <w:spacing w:after="0" w:line="240" w:lineRule="auto"/>
      </w:pPr>
      <w:r>
        <w:separator/>
      </w:r>
    </w:p>
  </w:endnote>
  <w:endnote w:type="continuationSeparator" w:id="0">
    <w:p w14:paraId="42333CE1" w14:textId="77777777" w:rsidR="00115350" w:rsidRDefault="00115350" w:rsidP="009C6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4045"/>
      <w:gridCol w:w="1350"/>
      <w:gridCol w:w="1710"/>
      <w:gridCol w:w="3685"/>
    </w:tblGrid>
    <w:tr w:rsidR="007F589E" w14:paraId="222BC783" w14:textId="77777777" w:rsidTr="007F589E">
      <w:trPr>
        <w:jc w:val="center"/>
      </w:trPr>
      <w:tc>
        <w:tcPr>
          <w:tcW w:w="10790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bookmarkStart w:id="1" w:name="_Hlk134705004"/>
        <w:p w14:paraId="0345A731" w14:textId="47BF81F1" w:rsidR="007F589E" w:rsidRDefault="007F589E" w:rsidP="007F589E">
          <w:pPr>
            <w:pStyle w:val="Footer"/>
            <w:jc w:val="center"/>
            <w:rPr>
              <w:sz w:val="20"/>
              <w:szCs w:val="20"/>
            </w:rPr>
          </w:pPr>
          <w:r>
            <w:rPr>
              <w:noProof/>
            </w:rPr>
            <mc:AlternateContent>
              <mc:Choice Requires="wps">
                <w:drawing>
                  <wp:anchor distT="36576" distB="36576" distL="36576" distR="36576" simplePos="0" relativeHeight="251668480" behindDoc="0" locked="0" layoutInCell="1" allowOverlap="1" wp14:anchorId="2E6567A3" wp14:editId="70FC3904">
                    <wp:simplePos x="0" y="0"/>
                    <wp:positionH relativeFrom="column">
                      <wp:posOffset>457200</wp:posOffset>
                    </wp:positionH>
                    <wp:positionV relativeFrom="paragraph">
                      <wp:posOffset>2648585</wp:posOffset>
                    </wp:positionV>
                    <wp:extent cx="6858000" cy="758190"/>
                    <wp:effectExtent l="0" t="0" r="0" b="3810"/>
                    <wp:wrapNone/>
                    <wp:docPr id="5" name="Rectangl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 noChangeShapeType="1"/>
                          </wps:cNvSpPr>
                          <wps:spPr bwMode="auto">
                            <a:xfrm>
                              <a:off x="0" y="0"/>
                              <a:ext cx="6858000" cy="7581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25400">
                                  <a:noFill/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chemeClr val="dk1">
                                        <a:lumMod val="0"/>
                                        <a:lumOff val="0"/>
                                      </a:scheme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Overflow="clip" horzOverflow="clip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69BDC7CB" id="Rectangle 5" o:spid="_x0000_s1026" style="position:absolute;margin-left:36pt;margin-top:208.55pt;width:540pt;height:59.7pt;z-index:251668480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" filled="f" stroked="f" strokeweight="2pt">
                    <v:shadow color="black [0]"/>
                    <o:lock v:ext="edit" shapetype="t"/>
                    <v:textbox inset="0,0,0,0"/>
                  </v:rect>
                </w:pict>
              </mc:Fallback>
            </mc:AlternateContent>
          </w:r>
          <w:r>
            <w:rPr>
              <w:sz w:val="20"/>
              <w:szCs w:val="20"/>
            </w:rPr>
            <w:t>202</w:t>
          </w:r>
          <w:r w:rsidR="001E7403">
            <w:rPr>
              <w:sz w:val="20"/>
              <w:szCs w:val="20"/>
            </w:rPr>
            <w:t>4</w:t>
          </w:r>
          <w:r>
            <w:rPr>
              <w:sz w:val="20"/>
              <w:szCs w:val="20"/>
            </w:rPr>
            <w:t>-202</w:t>
          </w:r>
          <w:r w:rsidR="001E7403">
            <w:rPr>
              <w:sz w:val="20"/>
              <w:szCs w:val="20"/>
            </w:rPr>
            <w:t>5</w:t>
          </w:r>
          <w:r>
            <w:rPr>
              <w:sz w:val="20"/>
              <w:szCs w:val="20"/>
            </w:rPr>
            <w:t xml:space="preserve"> Bachelor of Science</w:t>
          </w:r>
        </w:p>
      </w:tc>
    </w:tr>
    <w:tr w:rsidR="007F589E" w14:paraId="63AD2AF7" w14:textId="77777777" w:rsidTr="007F589E">
      <w:trPr>
        <w:jc w:val="center"/>
      </w:trPr>
      <w:tc>
        <w:tcPr>
          <w:tcW w:w="40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91B5BA" w14:textId="77777777" w:rsidR="007F589E" w:rsidRDefault="007F589E" w:rsidP="007F589E">
          <w:pPr>
            <w:widowControl w:val="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Hours Required: 127 total; 30 in Residence</w:t>
          </w:r>
        </w:p>
      </w:tc>
      <w:tc>
        <w:tcPr>
          <w:tcW w:w="306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F54F79" w14:textId="77777777" w:rsidR="007F589E" w:rsidRDefault="007F589E" w:rsidP="007F589E">
          <w:pPr>
            <w:widowControl w:val="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Upper-Level Hours Required: 30</w:t>
          </w:r>
        </w:p>
      </w:tc>
      <w:tc>
        <w:tcPr>
          <w:tcW w:w="36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1F6C9EC" w14:textId="77777777" w:rsidR="007F589E" w:rsidRDefault="007F589E" w:rsidP="007F589E">
          <w:pPr>
            <w:widowControl w:val="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Upper-Level Major in Residence: 12</w:t>
          </w:r>
        </w:p>
      </w:tc>
    </w:tr>
    <w:tr w:rsidR="007F589E" w14:paraId="69FDA2D2" w14:textId="77777777" w:rsidTr="007F589E">
      <w:trPr>
        <w:jc w:val="center"/>
      </w:trPr>
      <w:tc>
        <w:tcPr>
          <w:tcW w:w="539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5562378" w14:textId="77777777" w:rsidR="007F589E" w:rsidRDefault="007F589E" w:rsidP="007F589E">
          <w:pPr>
            <w:widowControl w:val="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Brackets </w:t>
          </w:r>
          <w:r>
            <w:rPr>
              <w:color w:val="9900FF"/>
              <w:sz w:val="20"/>
              <w:szCs w:val="20"/>
            </w:rPr>
            <w:t xml:space="preserve">{} </w:t>
          </w:r>
          <w:r>
            <w:rPr>
              <w:sz w:val="20"/>
              <w:szCs w:val="20"/>
            </w:rPr>
            <w:t>indicate course prerequisite(s)</w:t>
          </w:r>
        </w:p>
      </w:tc>
      <w:tc>
        <w:tcPr>
          <w:tcW w:w="539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49B6EFC" w14:textId="77777777" w:rsidR="007F589E" w:rsidRDefault="007F589E" w:rsidP="007F589E">
          <w:pPr>
            <w:widowControl w:val="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Minimum GPA: 2.5 in major, 2.0 overall</w:t>
          </w:r>
        </w:p>
      </w:tc>
    </w:tr>
    <w:tr w:rsidR="007F589E" w14:paraId="66439214" w14:textId="77777777" w:rsidTr="007F589E">
      <w:trPr>
        <w:jc w:val="center"/>
      </w:trPr>
      <w:tc>
        <w:tcPr>
          <w:tcW w:w="10790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25C33FF" w14:textId="77777777" w:rsidR="007F589E" w:rsidRDefault="007F589E" w:rsidP="007F589E">
          <w:pPr>
            <w:pStyle w:val="Footer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*Unofficial evaluation results are subject to change based on the official evaluation completed by the Registrar’s Office</w:t>
          </w:r>
        </w:p>
      </w:tc>
    </w:tr>
    <w:tr w:rsidR="007F589E" w14:paraId="47EDF262" w14:textId="77777777" w:rsidTr="007F589E">
      <w:trPr>
        <w:jc w:val="center"/>
      </w:trPr>
      <w:tc>
        <w:tcPr>
          <w:tcW w:w="539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947FE4E" w14:textId="77777777" w:rsidR="007F589E" w:rsidRDefault="007F589E" w:rsidP="007F589E">
          <w:pPr>
            <w:pStyle w:val="Footer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**Denotes hours that do not meet upper-level requirement</w:t>
          </w:r>
        </w:p>
      </w:tc>
      <w:tc>
        <w:tcPr>
          <w:tcW w:w="539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F3C588" w14:textId="77777777" w:rsidR="007F589E" w:rsidRDefault="007F589E" w:rsidP="007F589E">
          <w:pPr>
            <w:pStyle w:val="Footer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LA 105 required for students with 15 hours of transfer or less</w:t>
          </w:r>
        </w:p>
      </w:tc>
      <w:bookmarkEnd w:id="1"/>
    </w:tr>
  </w:tbl>
  <w:p w14:paraId="741AEA2D" w14:textId="6A30341D" w:rsidR="004373E7" w:rsidRPr="001C6D43" w:rsidRDefault="004373E7" w:rsidP="001C6D43">
    <w:pPr>
      <w:spacing w:after="0" w:line="240" w:lineRule="auto"/>
      <w:rPr>
        <w:rFonts w:ascii="Times New Roman" w:hAnsi="Times New Roman" w:cs="Times New Roman"/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AC0BBF" w14:textId="77777777" w:rsidR="00115350" w:rsidRDefault="00115350" w:rsidP="009C6506">
      <w:pPr>
        <w:spacing w:after="0" w:line="240" w:lineRule="auto"/>
      </w:pPr>
      <w:r>
        <w:separator/>
      </w:r>
    </w:p>
  </w:footnote>
  <w:footnote w:type="continuationSeparator" w:id="0">
    <w:p w14:paraId="0BD0F279" w14:textId="77777777" w:rsidR="00115350" w:rsidRDefault="00115350" w:rsidP="009C65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3F0C47" w14:textId="77777777" w:rsidR="009C6506" w:rsidRDefault="00115350">
    <w:pPr>
      <w:pStyle w:val="Header"/>
    </w:pPr>
    <w:r>
      <w:rPr>
        <w:noProof/>
      </w:rPr>
      <w:pict w14:anchorId="6A00743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7228360" o:spid="_x0000_s2050" type="#_x0000_t136" style="position:absolute;margin-left:0;margin-top:0;width:585.65pt;height:175.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UNOFFI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0AF9F8" w14:textId="0D4DEE69" w:rsidR="00260D5C" w:rsidRDefault="003665EC">
    <w:pPr>
      <w:pStyle w:val="Header"/>
      <w:rPr>
        <w:noProof/>
      </w:rPr>
    </w:pPr>
    <w:r w:rsidRPr="00546097">
      <w:rPr>
        <w:rFonts w:cstheme="minorHAnsi"/>
        <w:noProof/>
        <w:sz w:val="18"/>
        <w:szCs w:val="18"/>
      </w:rPr>
      <w:drawing>
        <wp:anchor distT="0" distB="0" distL="114300" distR="114300" simplePos="0" relativeHeight="251666432" behindDoc="1" locked="0" layoutInCell="1" allowOverlap="1" wp14:anchorId="1B51FF93" wp14:editId="239D23F2">
          <wp:simplePos x="0" y="0"/>
          <wp:positionH relativeFrom="margin">
            <wp:posOffset>47767</wp:posOffset>
          </wp:positionH>
          <wp:positionV relativeFrom="page">
            <wp:posOffset>388801</wp:posOffset>
          </wp:positionV>
          <wp:extent cx="2286000" cy="662305"/>
          <wp:effectExtent l="0" t="0" r="0" b="4445"/>
          <wp:wrapTight wrapText="bothSides">
            <wp:wrapPolygon edited="0">
              <wp:start x="0" y="0"/>
              <wp:lineTo x="0" y="21124"/>
              <wp:lineTo x="21420" y="21124"/>
              <wp:lineTo x="21420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6623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TableGrid"/>
      <w:tblpPr w:leftFromText="187" w:rightFromText="187" w:vertAnchor="text" w:horzAnchor="margin" w:tblpXSpec="right" w:tblpY="1"/>
      <w:tblOverlap w:val="never"/>
      <w:tblW w:w="5174" w:type="dxa"/>
      <w:tblBorders>
        <w:top w:val="single" w:sz="4" w:space="0" w:color="AEAAAA" w:themeColor="background2" w:themeShade="BF"/>
        <w:left w:val="single" w:sz="4" w:space="0" w:color="AEAAAA" w:themeColor="background2" w:themeShade="BF"/>
        <w:bottom w:val="single" w:sz="4" w:space="0" w:color="AEAAAA" w:themeColor="background2" w:themeShade="BF"/>
        <w:right w:val="single" w:sz="4" w:space="0" w:color="AEAAAA" w:themeColor="background2" w:themeShade="BF"/>
        <w:insideH w:val="single" w:sz="4" w:space="0" w:color="AEAAAA" w:themeColor="background2" w:themeShade="BF"/>
        <w:insideV w:val="single" w:sz="4" w:space="0" w:color="AEAAAA" w:themeColor="background2" w:themeShade="BF"/>
      </w:tblBorders>
      <w:tblLook w:val="04A0" w:firstRow="1" w:lastRow="0" w:firstColumn="1" w:lastColumn="0" w:noHBand="0" w:noVBand="1"/>
    </w:tblPr>
    <w:tblGrid>
      <w:gridCol w:w="1491"/>
      <w:gridCol w:w="3683"/>
    </w:tblGrid>
    <w:tr w:rsidR="00260D5C" w:rsidRPr="007F589E" w14:paraId="241D817F" w14:textId="77777777" w:rsidTr="003665EC">
      <w:tc>
        <w:tcPr>
          <w:tcW w:w="1364" w:type="dxa"/>
          <w:vAlign w:val="center"/>
        </w:tcPr>
        <w:p w14:paraId="20247796" w14:textId="77777777" w:rsidR="00260D5C" w:rsidRPr="007F589E" w:rsidRDefault="00260D5C" w:rsidP="00D40C43">
          <w:pPr>
            <w:rPr>
              <w:rFonts w:cstheme="minorHAnsi"/>
              <w:b/>
              <w:bCs/>
              <w:sz w:val="20"/>
              <w:szCs w:val="20"/>
            </w:rPr>
          </w:pPr>
          <w:r w:rsidRPr="007F589E">
            <w:rPr>
              <w:rFonts w:cstheme="minorHAnsi"/>
              <w:b/>
              <w:bCs/>
              <w:sz w:val="20"/>
              <w:szCs w:val="20"/>
            </w:rPr>
            <w:t>Name</w:t>
          </w:r>
        </w:p>
      </w:tc>
      <w:tc>
        <w:tcPr>
          <w:tcW w:w="3810" w:type="dxa"/>
          <w:vAlign w:val="center"/>
        </w:tcPr>
        <w:p w14:paraId="320C7CD3" w14:textId="0C19C533" w:rsidR="00260D5C" w:rsidRPr="007F589E" w:rsidRDefault="00635563" w:rsidP="00D40C43">
          <w:pPr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Wade Eckert</w:t>
          </w:r>
        </w:p>
      </w:tc>
    </w:tr>
    <w:tr w:rsidR="00260D5C" w:rsidRPr="007F589E" w14:paraId="3230B9F4" w14:textId="77777777" w:rsidTr="003665EC">
      <w:tc>
        <w:tcPr>
          <w:tcW w:w="1364" w:type="dxa"/>
          <w:vAlign w:val="center"/>
        </w:tcPr>
        <w:p w14:paraId="1AFDAC9F" w14:textId="77777777" w:rsidR="00260D5C" w:rsidRPr="007F589E" w:rsidRDefault="00260D5C" w:rsidP="00D40C43">
          <w:pPr>
            <w:rPr>
              <w:rFonts w:cstheme="minorHAnsi"/>
              <w:b/>
              <w:bCs/>
              <w:sz w:val="20"/>
              <w:szCs w:val="20"/>
            </w:rPr>
          </w:pPr>
          <w:r w:rsidRPr="007F589E">
            <w:rPr>
              <w:rFonts w:cstheme="minorHAnsi"/>
              <w:b/>
              <w:bCs/>
              <w:sz w:val="20"/>
              <w:szCs w:val="20"/>
            </w:rPr>
            <w:t>Student ID</w:t>
          </w:r>
        </w:p>
      </w:tc>
      <w:tc>
        <w:tcPr>
          <w:tcW w:w="3810" w:type="dxa"/>
          <w:vAlign w:val="center"/>
        </w:tcPr>
        <w:p w14:paraId="10D40E2E" w14:textId="30C5AA1B" w:rsidR="00260D5C" w:rsidRPr="007F589E" w:rsidRDefault="00635563" w:rsidP="00D40C43">
          <w:pPr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21539137</w:t>
          </w:r>
        </w:p>
      </w:tc>
    </w:tr>
    <w:tr w:rsidR="00260D5C" w:rsidRPr="007F589E" w14:paraId="30935260" w14:textId="77777777" w:rsidTr="003665EC">
      <w:tc>
        <w:tcPr>
          <w:tcW w:w="1364" w:type="dxa"/>
          <w:vAlign w:val="center"/>
        </w:tcPr>
        <w:p w14:paraId="125A84CF" w14:textId="77777777" w:rsidR="00260D5C" w:rsidRPr="007F589E" w:rsidRDefault="00260D5C" w:rsidP="00D40C43">
          <w:pPr>
            <w:rPr>
              <w:rFonts w:cstheme="minorHAnsi"/>
              <w:b/>
              <w:bCs/>
              <w:sz w:val="20"/>
              <w:szCs w:val="20"/>
            </w:rPr>
          </w:pPr>
          <w:r w:rsidRPr="007F589E">
            <w:rPr>
              <w:rFonts w:cstheme="minorHAnsi"/>
              <w:b/>
              <w:bCs/>
              <w:sz w:val="20"/>
              <w:szCs w:val="20"/>
            </w:rPr>
            <w:t>Counselor</w:t>
          </w:r>
        </w:p>
      </w:tc>
      <w:tc>
        <w:tcPr>
          <w:tcW w:w="3810" w:type="dxa"/>
          <w:vAlign w:val="center"/>
        </w:tcPr>
        <w:p w14:paraId="35A5B165" w14:textId="3F40FDDD" w:rsidR="00260D5C" w:rsidRPr="007F589E" w:rsidRDefault="00635563" w:rsidP="00D40C43">
          <w:pPr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Kyra Caron</w:t>
          </w:r>
        </w:p>
      </w:tc>
    </w:tr>
    <w:tr w:rsidR="00260D5C" w:rsidRPr="007F589E" w14:paraId="5AC4E32E" w14:textId="77777777" w:rsidTr="003665EC">
      <w:tc>
        <w:tcPr>
          <w:tcW w:w="1364" w:type="dxa"/>
          <w:vAlign w:val="center"/>
        </w:tcPr>
        <w:p w14:paraId="1ECBE8D2" w14:textId="798D3999" w:rsidR="00260D5C" w:rsidRPr="007F589E" w:rsidRDefault="00260D5C" w:rsidP="00D40C43">
          <w:pPr>
            <w:rPr>
              <w:rFonts w:cstheme="minorHAnsi"/>
              <w:b/>
              <w:bCs/>
              <w:sz w:val="20"/>
              <w:szCs w:val="20"/>
            </w:rPr>
          </w:pPr>
          <w:r w:rsidRPr="007F589E">
            <w:rPr>
              <w:rFonts w:cstheme="minorHAnsi"/>
              <w:b/>
              <w:bCs/>
              <w:sz w:val="20"/>
              <w:szCs w:val="20"/>
            </w:rPr>
            <w:t>Evaluator</w:t>
          </w:r>
          <w:r w:rsidR="003665EC" w:rsidRPr="007F589E">
            <w:rPr>
              <w:rFonts w:cstheme="minorHAnsi"/>
              <w:b/>
              <w:bCs/>
              <w:sz w:val="20"/>
              <w:szCs w:val="20"/>
            </w:rPr>
            <w:t>/Date</w:t>
          </w:r>
        </w:p>
      </w:tc>
      <w:tc>
        <w:tcPr>
          <w:tcW w:w="3810" w:type="dxa"/>
          <w:vAlign w:val="center"/>
        </w:tcPr>
        <w:p w14:paraId="0FAF7FC2" w14:textId="293A80AF" w:rsidR="00260D5C" w:rsidRPr="007F589E" w:rsidRDefault="00635563" w:rsidP="00D40C43">
          <w:pPr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E Kluch 01/15/2025</w:t>
          </w:r>
        </w:p>
      </w:tc>
    </w:tr>
  </w:tbl>
  <w:p w14:paraId="7F46EEC3" w14:textId="24708FEB" w:rsidR="009C6506" w:rsidRDefault="00115350">
    <w:pPr>
      <w:pStyle w:val="Header"/>
    </w:pPr>
    <w:r>
      <w:rPr>
        <w:noProof/>
      </w:rPr>
      <w:pict w14:anchorId="2E76A55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7228361" o:spid="_x0000_s2051" type="#_x0000_t136" style="position:absolute;margin-left:0;margin-top:0;width:585.65pt;height:175.7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UNOFFICI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67C029" w14:textId="77777777" w:rsidR="009C6506" w:rsidRDefault="00115350">
    <w:pPr>
      <w:pStyle w:val="Header"/>
    </w:pPr>
    <w:r>
      <w:rPr>
        <w:noProof/>
      </w:rPr>
      <w:pict w14:anchorId="18B2BCA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7228359" o:spid="_x0000_s2049" type="#_x0000_t136" style="position:absolute;margin-left:0;margin-top:0;width:585.65pt;height:175.7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UNOFFI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writeProtection w:recommended="1"/>
  <w:zoom w:percent="100"/>
  <w:proofState w:spelling="clean" w:grammar="clean"/>
  <w:attachedTemplate r:id="rId1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1D5C"/>
    <w:rsid w:val="00007690"/>
    <w:rsid w:val="000078D3"/>
    <w:rsid w:val="000423E6"/>
    <w:rsid w:val="00086E98"/>
    <w:rsid w:val="000A2218"/>
    <w:rsid w:val="000B0E21"/>
    <w:rsid w:val="000E6B86"/>
    <w:rsid w:val="00100D0F"/>
    <w:rsid w:val="00115350"/>
    <w:rsid w:val="00136B46"/>
    <w:rsid w:val="00185C2A"/>
    <w:rsid w:val="00194698"/>
    <w:rsid w:val="001A60E1"/>
    <w:rsid w:val="001C5127"/>
    <w:rsid w:val="001C6D43"/>
    <w:rsid w:val="001E7403"/>
    <w:rsid w:val="00227B15"/>
    <w:rsid w:val="00260D5C"/>
    <w:rsid w:val="00293874"/>
    <w:rsid w:val="002B2F3B"/>
    <w:rsid w:val="002E6953"/>
    <w:rsid w:val="00311D0B"/>
    <w:rsid w:val="00363EC7"/>
    <w:rsid w:val="0036573B"/>
    <w:rsid w:val="003665EC"/>
    <w:rsid w:val="00374DD8"/>
    <w:rsid w:val="003C7705"/>
    <w:rsid w:val="00404857"/>
    <w:rsid w:val="004373E7"/>
    <w:rsid w:val="00445947"/>
    <w:rsid w:val="00494B3E"/>
    <w:rsid w:val="004C38F2"/>
    <w:rsid w:val="004D3835"/>
    <w:rsid w:val="00507A7B"/>
    <w:rsid w:val="0054031B"/>
    <w:rsid w:val="00546097"/>
    <w:rsid w:val="00565FDF"/>
    <w:rsid w:val="0057621C"/>
    <w:rsid w:val="005937BB"/>
    <w:rsid w:val="00594E7E"/>
    <w:rsid w:val="005B13D8"/>
    <w:rsid w:val="005C5A20"/>
    <w:rsid w:val="005D2849"/>
    <w:rsid w:val="00604308"/>
    <w:rsid w:val="00635563"/>
    <w:rsid w:val="0068712A"/>
    <w:rsid w:val="00687624"/>
    <w:rsid w:val="006926D4"/>
    <w:rsid w:val="006D240D"/>
    <w:rsid w:val="006D3FB6"/>
    <w:rsid w:val="006F2E43"/>
    <w:rsid w:val="00712821"/>
    <w:rsid w:val="00734C3D"/>
    <w:rsid w:val="007462FD"/>
    <w:rsid w:val="0078555B"/>
    <w:rsid w:val="007B64B2"/>
    <w:rsid w:val="007E4A3E"/>
    <w:rsid w:val="007F589E"/>
    <w:rsid w:val="00801FC9"/>
    <w:rsid w:val="008245E4"/>
    <w:rsid w:val="0083528F"/>
    <w:rsid w:val="00873064"/>
    <w:rsid w:val="00880DBB"/>
    <w:rsid w:val="008A1D8E"/>
    <w:rsid w:val="008A4B59"/>
    <w:rsid w:val="008A6D9E"/>
    <w:rsid w:val="008F3F6F"/>
    <w:rsid w:val="00901A0B"/>
    <w:rsid w:val="00901D5C"/>
    <w:rsid w:val="00902389"/>
    <w:rsid w:val="009A70A6"/>
    <w:rsid w:val="009C6506"/>
    <w:rsid w:val="009D6E80"/>
    <w:rsid w:val="00A24C06"/>
    <w:rsid w:val="00A35BD8"/>
    <w:rsid w:val="00A35E96"/>
    <w:rsid w:val="00A64585"/>
    <w:rsid w:val="00A96CF5"/>
    <w:rsid w:val="00B5232E"/>
    <w:rsid w:val="00BF38D4"/>
    <w:rsid w:val="00C05D8A"/>
    <w:rsid w:val="00CE408E"/>
    <w:rsid w:val="00CF2448"/>
    <w:rsid w:val="00CF5550"/>
    <w:rsid w:val="00D3796F"/>
    <w:rsid w:val="00D40C43"/>
    <w:rsid w:val="00D5109F"/>
    <w:rsid w:val="00D7208F"/>
    <w:rsid w:val="00D915EB"/>
    <w:rsid w:val="00DC7622"/>
    <w:rsid w:val="00DE7099"/>
    <w:rsid w:val="00E56334"/>
    <w:rsid w:val="00E70A15"/>
    <w:rsid w:val="00ED393C"/>
    <w:rsid w:val="00EE2E56"/>
    <w:rsid w:val="00F00609"/>
    <w:rsid w:val="00F63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2CBE5F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8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A4B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C65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506"/>
  </w:style>
  <w:style w:type="paragraph" w:styleId="Footer">
    <w:name w:val="footer"/>
    <w:basedOn w:val="Normal"/>
    <w:link w:val="FooterChar"/>
    <w:uiPriority w:val="99"/>
    <w:unhideWhenUsed/>
    <w:rsid w:val="009C65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50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8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A4B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C65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506"/>
  </w:style>
  <w:style w:type="paragraph" w:styleId="Footer">
    <w:name w:val="footer"/>
    <w:basedOn w:val="Normal"/>
    <w:link w:val="FooterChar"/>
    <w:uiPriority w:val="99"/>
    <w:unhideWhenUsed/>
    <w:rsid w:val="009C65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5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7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mamula\Desktop\ptce%20template%20gra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ptce template gray</Template>
  <TotalTime>0</TotalTime>
  <Pages>1</Pages>
  <Words>261</Words>
  <Characters>1492</Characters>
  <Application>Microsoft Office Word</Application>
  <DocSecurity>2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 Mamula</dc:creator>
  <cp:lastModifiedBy>Wade Eckert</cp:lastModifiedBy>
  <cp:revision>2</cp:revision>
  <cp:lastPrinted>2024-03-27T18:07:00Z</cp:lastPrinted>
  <dcterms:created xsi:type="dcterms:W3CDTF">2025-02-05T07:50:00Z</dcterms:created>
  <dcterms:modified xsi:type="dcterms:W3CDTF">2025-02-05T07:50:00Z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8e77135d8b3529776b3cec2c4de3478189a31fec8e3b13d6f7bf62ebe9ca5c41</vt:lpwstr>
  </property>
</Properties>
</file>